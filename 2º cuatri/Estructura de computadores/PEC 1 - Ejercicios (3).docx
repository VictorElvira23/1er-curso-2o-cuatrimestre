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58492" w14:textId="00AB8E9D" w:rsidR="00EA2105" w:rsidRDefault="005922FE" w:rsidP="00EA2105">
      <w:r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22A54E" wp14:editId="2719AD00">
                <wp:simplePos x="0" y="0"/>
                <wp:positionH relativeFrom="column">
                  <wp:posOffset>-775335</wp:posOffset>
                </wp:positionH>
                <wp:positionV relativeFrom="paragraph">
                  <wp:posOffset>6577330</wp:posOffset>
                </wp:positionV>
                <wp:extent cx="4295775" cy="851535"/>
                <wp:effectExtent l="0" t="0" r="0" b="0"/>
                <wp:wrapNone/>
                <wp:docPr id="449" name="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851535"/>
                        </a:xfrm>
                        <a:prstGeom prst="rect">
                          <a:avLst/>
                        </a:prstGeom>
                        <a:ln w="3175">
                          <a:miter lim="400000"/>
                        </a:ln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14:paraId="5CD153B9" w14:textId="46596E33" w:rsidR="00EA2105" w:rsidRDefault="009D79FC" w:rsidP="00EA2105">
                            <w:pPr>
                              <w:pStyle w:val="Ttulo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PEC</w:t>
                            </w:r>
                            <w:r w:rsidR="005922FE">
                              <w:t xml:space="preserve"> 1 – Introducción a </w:t>
                            </w:r>
                            <w:r w:rsidR="002F0084">
                              <w:t xml:space="preserve">los </w:t>
                            </w:r>
                            <w:r w:rsidR="00C1147E">
                              <w:t>Computadores</w:t>
                            </w:r>
                          </w:p>
                        </w:txbxContent>
                      </wps:txbx>
                      <wps:bodyPr wrap="square" lIns="47625" tIns="47625" rIns="47625" bIns="47625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2A54E" id="Shape 32" o:spid="_x0000_s1026" style="position:absolute;margin-left:-61.05pt;margin-top:517.9pt;width:338.25pt;height:67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" filled="f" stroked="f" strokeweight=".25pt">
                <v:stroke miterlimit="4"/>
                <v:textbox inset="3.75pt,3.75pt,3.75pt,3.75pt">
                  <w:txbxContent>
                    <w:p w14:paraId="5CD153B9" w14:textId="46596E33" w:rsidR="00EA2105" w:rsidRDefault="009D79FC" w:rsidP="00EA2105">
                      <w:pPr>
                        <w:pStyle w:val="Ttulo2"/>
                        <w:rPr>
                          <w:sz w:val="24"/>
                          <w:szCs w:val="24"/>
                        </w:rPr>
                      </w:pPr>
                      <w:r>
                        <w:t>PEC</w:t>
                      </w:r>
                      <w:r w:rsidR="005922FE">
                        <w:t xml:space="preserve"> 1 – Introducción a </w:t>
                      </w:r>
                      <w:r w:rsidR="002F0084">
                        <w:t xml:space="preserve">los </w:t>
                      </w:r>
                      <w:r w:rsidR="00C1147E">
                        <w:t>Computadores</w:t>
                      </w:r>
                    </w:p>
                  </w:txbxContent>
                </v:textbox>
              </v:rect>
            </w:pict>
          </mc:Fallback>
        </mc:AlternateContent>
      </w:r>
      <w:r w:rsidR="00F43485"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453318" wp14:editId="0C489540">
                <wp:simplePos x="0" y="0"/>
                <wp:positionH relativeFrom="column">
                  <wp:posOffset>-661035</wp:posOffset>
                </wp:positionH>
                <wp:positionV relativeFrom="paragraph">
                  <wp:posOffset>7367905</wp:posOffset>
                </wp:positionV>
                <wp:extent cx="5358130" cy="727075"/>
                <wp:effectExtent l="0" t="0" r="0" b="0"/>
                <wp:wrapNone/>
                <wp:docPr id="29" name="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8130" cy="727075"/>
                        </a:xfrm>
                        <a:prstGeom prst="rect">
                          <a:avLst/>
                        </a:prstGeom>
                        <a:ln w="3175">
                          <a:miter lim="400000"/>
                        </a:ln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14:paraId="6F79BCF6" w14:textId="698C3950" w:rsidR="00F43485" w:rsidRDefault="005922FE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16" w:lineRule="auto"/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  <w:t>Nombre:</w:t>
                            </w:r>
                            <w:r w:rsidR="00BB0098"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4912273B" w14:textId="437FAB99" w:rsidR="005922FE" w:rsidRPr="00F43485" w:rsidRDefault="005922FE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16" w:lineRule="auto"/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  <w:t>Apellidos:</w:t>
                            </w:r>
                            <w:r w:rsidR="00BB0098"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47625" tIns="47625" rIns="47625" bIns="47625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53318" id="Shape 34" o:spid="_x0000_s1027" style="position:absolute;margin-left:-52.05pt;margin-top:580.15pt;width:421.9pt;height:5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" filled="f" stroked="f" strokeweight=".25pt">
                <v:stroke miterlimit="4"/>
                <v:textbox inset="3.75pt,3.75pt,3.75pt,3.75pt">
                  <w:txbxContent>
                    <w:p w14:paraId="6F79BCF6" w14:textId="698C3950" w:rsidR="00F43485" w:rsidRDefault="005922FE" w:rsidP="00EA2105">
                      <w:pPr>
                        <w:pStyle w:val="NormalWeb"/>
                        <w:overflowPunct w:val="0"/>
                        <w:spacing w:before="0" w:beforeAutospacing="0" w:after="0" w:afterAutospacing="0" w:line="216" w:lineRule="auto"/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</w:pPr>
                      <w:r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  <w:t>Nombre:</w:t>
                      </w:r>
                      <w:r w:rsidR="00BB0098"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4912273B" w14:textId="437FAB99" w:rsidR="005922FE" w:rsidRPr="00F43485" w:rsidRDefault="005922FE" w:rsidP="00EA2105">
                      <w:pPr>
                        <w:pStyle w:val="NormalWeb"/>
                        <w:overflowPunct w:val="0"/>
                        <w:spacing w:before="0" w:beforeAutospacing="0" w:after="0" w:afterAutospacing="0" w:line="216" w:lineRule="auto"/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  <w:t>Apellidos:</w:t>
                      </w:r>
                      <w:r w:rsidR="00BB0098"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43485"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366311" wp14:editId="47E35B5C">
                <wp:simplePos x="0" y="0"/>
                <wp:positionH relativeFrom="column">
                  <wp:posOffset>-851535</wp:posOffset>
                </wp:positionH>
                <wp:positionV relativeFrom="paragraph">
                  <wp:posOffset>5872480</wp:posOffset>
                </wp:positionV>
                <wp:extent cx="4371975" cy="768350"/>
                <wp:effectExtent l="0" t="0" r="0" b="0"/>
                <wp:wrapNone/>
                <wp:docPr id="450" name="Shap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768350"/>
                        </a:xfrm>
                        <a:prstGeom prst="rect">
                          <a:avLst/>
                        </a:prstGeom>
                        <a:ln w="3175">
                          <a:miter lim="400000"/>
                        </a:ln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14:paraId="68414052" w14:textId="717C3AC9" w:rsidR="00EA2105" w:rsidRPr="00826AD3" w:rsidRDefault="00CA7F12" w:rsidP="00EA2105">
                            <w:pPr>
                              <w:pStyle w:val="Ttulo1"/>
                            </w:pPr>
                            <w:r>
                              <w:t>Estructura</w:t>
                            </w:r>
                            <w:r w:rsidR="005922FE">
                              <w:t xml:space="preserve"> de Computadores</w:t>
                            </w:r>
                          </w:p>
                        </w:txbxContent>
                      </wps:txbx>
                      <wps:bodyPr wrap="square" lIns="47625" tIns="47625" rIns="47625" bIns="47625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66311" id="Shape 36" o:spid="_x0000_s1028" style="position:absolute;margin-left:-67.05pt;margin-top:462.4pt;width:344.25pt;height:6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" filled="f" stroked="f" strokeweight=".25pt">
                <v:stroke miterlimit="4"/>
                <v:textbox inset="3.75pt,3.75pt,3.75pt,3.75pt">
                  <w:txbxContent>
                    <w:p w14:paraId="68414052" w14:textId="717C3AC9" w:rsidR="00EA2105" w:rsidRPr="00826AD3" w:rsidRDefault="00CA7F12" w:rsidP="00EA2105">
                      <w:pPr>
                        <w:pStyle w:val="Ttulo1"/>
                      </w:pPr>
                      <w:r>
                        <w:t>Estructura</w:t>
                      </w:r>
                      <w:r w:rsidR="005922FE">
                        <w:t xml:space="preserve"> de Computadores</w:t>
                      </w:r>
                    </w:p>
                  </w:txbxContent>
                </v:textbox>
              </v:rect>
            </w:pict>
          </mc:Fallback>
        </mc:AlternateContent>
      </w:r>
      <w:r w:rsidR="00484064">
        <w:rPr>
          <w:noProof/>
          <w:lang w:eastAsia="es-ES"/>
        </w:rPr>
        <w:drawing>
          <wp:anchor distT="0" distB="0" distL="114300" distR="114300" simplePos="0" relativeHeight="251697152" behindDoc="0" locked="0" layoutInCell="1" allowOverlap="1" wp14:anchorId="717C4EEE" wp14:editId="48ECF2BA">
            <wp:simplePos x="0" y="0"/>
            <wp:positionH relativeFrom="column">
              <wp:posOffset>2991485</wp:posOffset>
            </wp:positionH>
            <wp:positionV relativeFrom="paragraph">
              <wp:posOffset>8743950</wp:posOffset>
            </wp:positionV>
            <wp:extent cx="1533525" cy="545465"/>
            <wp:effectExtent l="0" t="0" r="9525" b="0"/>
            <wp:wrapThrough wrapText="bothSides">
              <wp:wrapPolygon edited="0">
                <wp:start x="1610" y="3017"/>
                <wp:lineTo x="0" y="14333"/>
                <wp:lineTo x="268" y="15842"/>
                <wp:lineTo x="11806" y="18105"/>
                <wp:lineTo x="13148" y="18105"/>
                <wp:lineTo x="21466" y="15842"/>
                <wp:lineTo x="21466" y="12070"/>
                <wp:lineTo x="17441" y="3017"/>
                <wp:lineTo x="1610" y="3017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 UCJC negro 121x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C1B"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28A38F" wp14:editId="1D1BE88E">
                <wp:simplePos x="0" y="0"/>
                <wp:positionH relativeFrom="page">
                  <wp:posOffset>448966</wp:posOffset>
                </wp:positionH>
                <wp:positionV relativeFrom="paragraph">
                  <wp:posOffset>8161020</wp:posOffset>
                </wp:positionV>
                <wp:extent cx="1143000" cy="332026"/>
                <wp:effectExtent l="0" t="0" r="0" b="0"/>
                <wp:wrapNone/>
                <wp:docPr id="448" name="Shap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32026"/>
                        </a:xfrm>
                        <a:prstGeom prst="rect">
                          <a:avLst/>
                        </a:prstGeom>
                        <a:ln w="3175">
                          <a:miter lim="400000"/>
                        </a:ln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14:paraId="32BD765D" w14:textId="6D770D93" w:rsidR="00EA2105" w:rsidRPr="007A3973" w:rsidRDefault="00F43485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/>
                              <w:rPr>
                                <w:rFonts w:ascii="Montserrat" w:hAnsi="Montserrat"/>
                                <w:color w:val="85A1B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ontserrat" w:hAnsi="Montserrat" w:cstheme="minorBidi"/>
                                <w:color w:val="85A1B5"/>
                                <w:position w:val="1"/>
                                <w:sz w:val="28"/>
                                <w:szCs w:val="28"/>
                              </w:rPr>
                              <w:t>2021 / 2022</w:t>
                            </w:r>
                          </w:p>
                        </w:txbxContent>
                      </wps:txbx>
                      <wps:bodyPr wrap="square" lIns="47625" tIns="47625" rIns="47625" bIns="47625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8A38F" id="Shape 37" o:spid="_x0000_s1029" style="position:absolute;margin-left:35.35pt;margin-top:642.6pt;width:90pt;height:26.1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" filled="f" stroked="f" strokeweight=".25pt">
                <v:stroke miterlimit="4"/>
                <v:textbox inset="3.75pt,3.75pt,3.75pt,3.75pt">
                  <w:txbxContent>
                    <w:p w14:paraId="32BD765D" w14:textId="6D770D93" w:rsidR="00EA2105" w:rsidRPr="007A3973" w:rsidRDefault="00F43485" w:rsidP="00EA2105">
                      <w:pPr>
                        <w:pStyle w:val="NormalWeb"/>
                        <w:overflowPunct w:val="0"/>
                        <w:spacing w:before="0" w:beforeAutospacing="0" w:after="0" w:afterAutospacing="0"/>
                        <w:rPr>
                          <w:rFonts w:ascii="Montserrat" w:hAnsi="Montserrat"/>
                          <w:color w:val="85A1B5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theme="minorBidi"/>
                          <w:color w:val="85A1B5"/>
                          <w:position w:val="1"/>
                          <w:sz w:val="28"/>
                          <w:szCs w:val="28"/>
                        </w:rPr>
                        <w:t>2021 /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85425"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D3A1BD" wp14:editId="32F0B603">
                <wp:simplePos x="0" y="0"/>
                <wp:positionH relativeFrom="page">
                  <wp:align>left</wp:align>
                </wp:positionH>
                <wp:positionV relativeFrom="paragraph">
                  <wp:posOffset>6023610</wp:posOffset>
                </wp:positionV>
                <wp:extent cx="5777230" cy="3740150"/>
                <wp:effectExtent l="0" t="0" r="0" b="0"/>
                <wp:wrapNone/>
                <wp:docPr id="22" name="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miter lim="400000"/>
                        </a:ln>
                      </wps:spPr>
                      <wps:bodyPr lIns="47625" tIns="47625" rIns="47625" bIns="47625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903C5" id="Shape 30" o:spid="_x0000_s1026" style="position:absolute;margin-left:0;margin-top:474.3pt;width:454.9pt;height:294.5pt;z-index:2516848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" stroked="f" strokeweight=".25pt">
                <v:stroke miterlimit="4"/>
                <v:textbox inset="3.75pt,3.75pt,3.75pt,3.75pt"/>
                <w10:wrap anchorx="page"/>
              </v:rect>
            </w:pict>
          </mc:Fallback>
        </mc:AlternateContent>
      </w:r>
      <w:r w:rsidR="00EA2105">
        <w:br w:type="page"/>
      </w:r>
      <w:r w:rsidR="00EA210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836F93" wp14:editId="723F2453">
                <wp:simplePos x="0" y="0"/>
                <wp:positionH relativeFrom="column">
                  <wp:posOffset>-809625</wp:posOffset>
                </wp:positionH>
                <wp:positionV relativeFrom="paragraph">
                  <wp:posOffset>6501242</wp:posOffset>
                </wp:positionV>
                <wp:extent cx="3491230" cy="0"/>
                <wp:effectExtent l="0" t="0" r="33020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12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5A1B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CA1BF" id="Conector recto 2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.75pt,511.9pt" to="211.15pt,5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" strokecolor="#85a1b5" strokeweight=".5pt">
                <v:stroke joinstyle="miter"/>
              </v:line>
            </w:pict>
          </mc:Fallback>
        </mc:AlternateContent>
      </w:r>
      <w:r w:rsidR="00EA2105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494DCF7" wp14:editId="4DEDAED2">
                <wp:simplePos x="0" y="0"/>
                <wp:positionH relativeFrom="page">
                  <wp:posOffset>16510</wp:posOffset>
                </wp:positionH>
                <wp:positionV relativeFrom="paragraph">
                  <wp:posOffset>-878840</wp:posOffset>
                </wp:positionV>
                <wp:extent cx="7522845" cy="13402945"/>
                <wp:effectExtent l="0" t="0" r="1905" b="8255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2845" cy="13402945"/>
                        </a:xfrm>
                        <a:prstGeom prst="rect">
                          <a:avLst/>
                        </a:prstGeom>
                        <a:solidFill>
                          <a:srgbClr val="85A1B5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AEFD4" w14:textId="77777777" w:rsidR="00EA2105" w:rsidRDefault="00EA2105" w:rsidP="00EA210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94DCF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0" type="#_x0000_t202" style="position:absolute;margin-left:1.3pt;margin-top:-69.2pt;width:592.35pt;height:1055.35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" fillcolor="#85a1b5" stroked="f">
                <v:textbox>
                  <w:txbxContent>
                    <w:p w14:paraId="590AEFD4" w14:textId="77777777" w:rsidR="00EA2105" w:rsidRDefault="00EA2105" w:rsidP="00EA2105"/>
                  </w:txbxContent>
                </v:textbox>
                <w10:wrap anchorx="page"/>
              </v:shape>
            </w:pict>
          </mc:Fallback>
        </mc:AlternateContent>
      </w:r>
      <w:r w:rsidR="00EA2105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25885E2" wp14:editId="3B3F7553">
                <wp:simplePos x="0" y="0"/>
                <wp:positionH relativeFrom="column">
                  <wp:posOffset>-1287953</wp:posOffset>
                </wp:positionH>
                <wp:positionV relativeFrom="paragraph">
                  <wp:posOffset>-2312959</wp:posOffset>
                </wp:positionV>
                <wp:extent cx="9036858" cy="12732443"/>
                <wp:effectExtent l="152400" t="0" r="0" b="0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6858" cy="12732443"/>
                          <a:chOff x="0" y="0"/>
                          <a:chExt cx="9036858" cy="12732443"/>
                        </a:xfrm>
                      </wpg:grpSpPr>
                      <wps:wsp>
                        <wps:cNvPr id="25" name="Shape 28"/>
                        <wps:cNvSpPr/>
                        <wps:spPr>
                          <a:xfrm rot="923888">
                            <a:off x="0" y="1787237"/>
                            <a:ext cx="2634615" cy="30416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lnTo>
                                  <a:pt x="21600" y="5400"/>
                                </a:lnTo>
                                <a:lnTo>
                                  <a:pt x="21600" y="16200"/>
                                </a:lnTo>
                                <a:lnTo>
                                  <a:pt x="10800" y="21600"/>
                                </a:lnTo>
                                <a:lnTo>
                                  <a:pt x="0" y="16200"/>
                                </a:lnTo>
                                <a:lnTo>
                                  <a:pt x="0" y="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D7E"/>
                          </a:solidFill>
                          <a:ln w="3175">
                            <a:miter lim="400000"/>
                          </a:ln>
                        </wps:spPr>
                        <wps:bodyPr lIns="47625" tIns="47625" rIns="47625" bIns="47625" anchor="ctr"/>
                      </wps:wsp>
                      <pic:pic xmlns:pic="http://schemas.openxmlformats.org/drawingml/2006/picture">
                        <pic:nvPicPr>
                          <pic:cNvPr id="26" name="pasted-image.pd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 rot="923888">
                            <a:off x="498763" y="0"/>
                            <a:ext cx="4253230" cy="4891405"/>
                          </a:xfrm>
                          <a:prstGeom prst="rect">
                            <a:avLst/>
                          </a:prstGeom>
                          <a:ln w="3175">
                            <a:miter lim="400000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6818" y="4031673"/>
                            <a:ext cx="5400040" cy="870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64F423" id="Grupo 24" o:spid="_x0000_s1026" style="position:absolute;margin-left:-101.4pt;margin-top:-182.1pt;width:711.55pt;height:1002.55pt;z-index:251683840;mso-height-relative:margin" coordsize="90368,12732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">
                <v:shape id="Shape 28" o:spid="_x0000_s1027" style="position:absolute;top:17872;width:26346;height:30416;rotation:1009132fd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" path="m10800,l21600,5400r,10800l10800,21600,,16200,,5400,10800,xe" fillcolor="#b8ad7e" stroked="f" strokeweight=".25pt">
                  <v:stroke miterlimit="4" joinstyle="miter"/>
                  <v:path arrowok="t" o:extrusionok="f" o:connecttype="custom" o:connectlocs="1317308,1520825;1317308,1520825;1317308,1520825;1317308,1520825" o:connectangles="0,90,180,27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asted-image.pdf" o:spid="_x0000_s1028" type="#_x0000_t75" style="position:absolute;left:4987;width:42532;height:48914;rotation:100913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" strokeweight=".25pt">
                  <v:stroke miterlimit="4"/>
                  <v:imagedata r:id="rId10" o:title=""/>
                </v:shape>
                <v:shape id="Imagen 27" o:spid="_x0000_s1029" type="#_x0000_t75" style="position:absolute;left:36368;top:40316;width:54000;height:87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">
                  <v:imagedata r:id="rId11" o:title=""/>
                </v:shape>
              </v:group>
            </w:pict>
          </mc:Fallback>
        </mc:AlternateContent>
      </w:r>
      <w:r w:rsidR="00EA2105" w:rsidRPr="00826AD3"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3F277B92" wp14:editId="68BC775D">
            <wp:simplePos x="0" y="0"/>
            <wp:positionH relativeFrom="column">
              <wp:posOffset>1631950</wp:posOffset>
            </wp:positionH>
            <wp:positionV relativeFrom="paragraph">
              <wp:posOffset>8866274</wp:posOffset>
            </wp:positionV>
            <wp:extent cx="1741170" cy="355600"/>
            <wp:effectExtent l="0" t="0" r="0" b="6350"/>
            <wp:wrapNone/>
            <wp:docPr id="452" name="pasted-imag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sted-image.pdf"/>
                    <pic:cNvPicPr>
                      <a:picLocks noChangeAspect="1"/>
                    </pic:cNvPicPr>
                  </pic:nvPicPr>
                  <pic:blipFill>
                    <a:blip r:embed="rId12"/>
                    <a:srcRect l="58" r="58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55600"/>
                    </a:xfrm>
                    <a:prstGeom prst="rect">
                      <a:avLst/>
                    </a:prstGeom>
                    <a:ln w="3175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105"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3C1722" wp14:editId="19503FDB">
                <wp:simplePos x="0" y="0"/>
                <wp:positionH relativeFrom="column">
                  <wp:posOffset>2261870</wp:posOffset>
                </wp:positionH>
                <wp:positionV relativeFrom="paragraph">
                  <wp:posOffset>4794250</wp:posOffset>
                </wp:positionV>
                <wp:extent cx="2830830" cy="0"/>
                <wp:effectExtent l="0" t="0" r="26670" b="19050"/>
                <wp:wrapNone/>
                <wp:docPr id="451" name="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083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85A1B5"/>
                          </a:solidFill>
                          <a:miter lim="400000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22C634" id="Shape 33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8.1pt,377.5pt" to="401pt,3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" strokecolor="#85a1b5" strokeweight="2pt">
                <v:stroke miterlimit="4" joinstyle="miter"/>
              </v:line>
            </w:pict>
          </mc:Fallback>
        </mc:AlternateContent>
      </w:r>
    </w:p>
    <w:p w14:paraId="7A517DE1" w14:textId="533D66A7" w:rsidR="00A36589" w:rsidRDefault="00C1147E" w:rsidP="00A36589">
      <w:pPr>
        <w:pStyle w:val="Prrafodelista"/>
        <w:numPr>
          <w:ilvl w:val="0"/>
          <w:numId w:val="5"/>
        </w:numPr>
      </w:pPr>
      <w:r>
        <w:lastRenderedPageBreak/>
        <w:t>Investiga sobre los ordenadores cuánticos</w:t>
      </w:r>
      <w:r w:rsidR="00A36589">
        <w:t xml:space="preserve"> (</w:t>
      </w:r>
      <w:r w:rsidR="00E75CA6">
        <w:t xml:space="preserve">Mínimo </w:t>
      </w:r>
      <w:r w:rsidR="00A36589">
        <w:t>1 hoja)</w:t>
      </w:r>
    </w:p>
    <w:p w14:paraId="550D9A99" w14:textId="22C4B860" w:rsidR="00A36589" w:rsidRDefault="00A36589" w:rsidP="00BB0098"/>
    <w:p w14:paraId="6FE2044D" w14:textId="4CCBFE79" w:rsidR="009D79FC" w:rsidRPr="009D79FC" w:rsidRDefault="009D79FC" w:rsidP="009D79FC"/>
    <w:p w14:paraId="48EE5594" w14:textId="7A55DEA3" w:rsidR="009D79FC" w:rsidRPr="009D79FC" w:rsidRDefault="009D79FC" w:rsidP="009D79FC"/>
    <w:p w14:paraId="4B4B052E" w14:textId="18129A31" w:rsidR="009D79FC" w:rsidRPr="009D79FC" w:rsidRDefault="009D79FC" w:rsidP="009D79FC"/>
    <w:p w14:paraId="1CB21388" w14:textId="76A4180D" w:rsidR="009D79FC" w:rsidRPr="009D79FC" w:rsidRDefault="009D79FC" w:rsidP="009D79FC"/>
    <w:p w14:paraId="103BAE26" w14:textId="5C94B25B" w:rsidR="009D79FC" w:rsidRPr="009D79FC" w:rsidRDefault="009D79FC" w:rsidP="009D79FC"/>
    <w:p w14:paraId="4F8B42FF" w14:textId="2C9606BB" w:rsidR="009D79FC" w:rsidRPr="009D79FC" w:rsidRDefault="009D79FC" w:rsidP="009D79FC"/>
    <w:p w14:paraId="128D0276" w14:textId="46A42A21" w:rsidR="009D79FC" w:rsidRDefault="009D79FC" w:rsidP="009D79FC"/>
    <w:p w14:paraId="22F115D9" w14:textId="2517F9A3" w:rsidR="009D79FC" w:rsidRDefault="009D79FC" w:rsidP="009D79FC"/>
    <w:p w14:paraId="23D0BA1C" w14:textId="19807A1F" w:rsidR="001A33FD" w:rsidRPr="001A33FD" w:rsidRDefault="001A33FD" w:rsidP="001A33FD"/>
    <w:p w14:paraId="70D9C8B5" w14:textId="6DF5B299" w:rsidR="001A33FD" w:rsidRPr="001A33FD" w:rsidRDefault="001A33FD" w:rsidP="001A33FD"/>
    <w:p w14:paraId="05D198B0" w14:textId="54DB4A37" w:rsidR="001A33FD" w:rsidRPr="001A33FD" w:rsidRDefault="001A33FD" w:rsidP="001A33FD"/>
    <w:p w14:paraId="7BBAF53F" w14:textId="4E5F66D9" w:rsidR="001A33FD" w:rsidRPr="001A33FD" w:rsidRDefault="001A33FD" w:rsidP="001A33FD"/>
    <w:p w14:paraId="3CF98180" w14:textId="4AE9F034" w:rsidR="001A33FD" w:rsidRPr="001A33FD" w:rsidRDefault="001A33FD" w:rsidP="001A33FD"/>
    <w:p w14:paraId="0BB0D987" w14:textId="1A95D355" w:rsidR="001A33FD" w:rsidRPr="001A33FD" w:rsidRDefault="001A33FD" w:rsidP="001A33FD"/>
    <w:p w14:paraId="00D91BB4" w14:textId="2408883B" w:rsidR="001A33FD" w:rsidRPr="001A33FD" w:rsidRDefault="001A33FD" w:rsidP="001A33FD"/>
    <w:p w14:paraId="765F0FFB" w14:textId="37F4FFA4" w:rsidR="001A33FD" w:rsidRPr="001A33FD" w:rsidRDefault="001A33FD" w:rsidP="001A33FD"/>
    <w:p w14:paraId="4D000494" w14:textId="14BC7EFB" w:rsidR="001A33FD" w:rsidRPr="001A33FD" w:rsidRDefault="001A33FD" w:rsidP="001A33FD"/>
    <w:p w14:paraId="1E60152A" w14:textId="6718A5A7" w:rsidR="001A33FD" w:rsidRPr="001A33FD" w:rsidRDefault="001A33FD" w:rsidP="001A33FD"/>
    <w:p w14:paraId="3797D6C1" w14:textId="571670D8" w:rsidR="001A33FD" w:rsidRPr="001A33FD" w:rsidRDefault="001A33FD" w:rsidP="001A33FD"/>
    <w:p w14:paraId="12F3FA4B" w14:textId="34D5D155" w:rsidR="001A33FD" w:rsidRPr="001A33FD" w:rsidRDefault="001A33FD" w:rsidP="001A33FD"/>
    <w:p w14:paraId="09CC8BAA" w14:textId="0716ADD0" w:rsidR="001A33FD" w:rsidRPr="001A33FD" w:rsidRDefault="001A33FD" w:rsidP="001A33FD"/>
    <w:p w14:paraId="0C16A8C2" w14:textId="5C54C3B0" w:rsidR="001A33FD" w:rsidRPr="001A33FD" w:rsidRDefault="001A33FD" w:rsidP="001A33FD"/>
    <w:p w14:paraId="3AE40D08" w14:textId="59D4BA6E" w:rsidR="001A33FD" w:rsidRPr="001A33FD" w:rsidRDefault="001A33FD" w:rsidP="001A33FD"/>
    <w:p w14:paraId="5100F596" w14:textId="2CDA5D5A" w:rsidR="001A33FD" w:rsidRPr="001A33FD" w:rsidRDefault="001A33FD" w:rsidP="001A33FD"/>
    <w:p w14:paraId="503C01B6" w14:textId="291A8FEA" w:rsidR="001A33FD" w:rsidRPr="001A33FD" w:rsidRDefault="001A33FD" w:rsidP="001A33FD"/>
    <w:p w14:paraId="7B0FD3F4" w14:textId="29433094" w:rsidR="001A33FD" w:rsidRPr="001A33FD" w:rsidRDefault="001A33FD" w:rsidP="001A33FD"/>
    <w:p w14:paraId="11AB57D7" w14:textId="75557DD0" w:rsidR="001A33FD" w:rsidRPr="001A33FD" w:rsidRDefault="001A33FD" w:rsidP="001A33FD"/>
    <w:p w14:paraId="6BC882EE" w14:textId="77777777" w:rsidR="001A33FD" w:rsidRPr="001A33FD" w:rsidRDefault="001A33FD" w:rsidP="001A33FD"/>
    <w:sectPr w:rsidR="001A33FD" w:rsidRPr="001A33FD" w:rsidSect="00585425">
      <w:headerReference w:type="default" r:id="rId13"/>
      <w:footerReference w:type="default" r:id="rId14"/>
      <w:pgSz w:w="11906" w:h="16838"/>
      <w:pgMar w:top="1417" w:right="1701" w:bottom="56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F1241" w14:textId="77777777" w:rsidR="00E80114" w:rsidRDefault="00E80114" w:rsidP="000158C5">
      <w:pPr>
        <w:spacing w:after="0" w:line="240" w:lineRule="auto"/>
      </w:pPr>
      <w:r>
        <w:separator/>
      </w:r>
    </w:p>
  </w:endnote>
  <w:endnote w:type="continuationSeparator" w:id="0">
    <w:p w14:paraId="4A6AB9C7" w14:textId="77777777" w:rsidR="00E80114" w:rsidRDefault="00E80114" w:rsidP="00015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8046744-4EF3-4C22-9A2B-A98282EEF521}"/>
    <w:embedBold r:id="rId2" w:fontKey="{61D24237-0C5B-488C-AE48-7F176A6898BA}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  <w:embedRegular r:id="rId3" w:fontKey="{9D7A95C4-1403-497D-A1CD-002F8A67DD25}"/>
    <w:embedBold r:id="rId4" w:fontKey="{748BE20D-D782-4614-BE1D-EE0AD9019551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Regular r:id="rId5" w:fontKey="{25C503A0-B04D-402E-806E-595EADED3635}"/>
    <w:embedBold r:id="rId6" w:fontKey="{F17D9C0D-90C8-4DC1-9679-7010C6232FA0}"/>
  </w:font>
  <w:font w:name="Droid Serif">
    <w:altName w:val="Cambria"/>
    <w:charset w:val="00"/>
    <w:family w:val="roman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10BFE42-84A0-4092-83B6-B171684BD70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688C2328-D72B-4A6D-9645-4EC9DBC59D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2A2BF" w14:textId="13FD3419" w:rsidR="000158C5" w:rsidRPr="000A6B51" w:rsidRDefault="003169C3" w:rsidP="000158C5">
    <w:pPr>
      <w:pStyle w:val="Piedepgina"/>
      <w:jc w:val="right"/>
      <w:rPr>
        <w:sz w:val="16"/>
        <w:szCs w:val="16"/>
      </w:rPr>
    </w:pPr>
    <w:r w:rsidRPr="000A6B51">
      <w:rPr>
        <w:noProof/>
        <w:sz w:val="16"/>
        <w:szCs w:val="16"/>
        <w:lang w:eastAsia="es-E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DDC4B75" wp14:editId="1747A624">
              <wp:simplePos x="0" y="0"/>
              <wp:positionH relativeFrom="column">
                <wp:posOffset>-15875</wp:posOffset>
              </wp:positionH>
              <wp:positionV relativeFrom="paragraph">
                <wp:posOffset>-82550</wp:posOffset>
              </wp:positionV>
              <wp:extent cx="3237865" cy="329565"/>
              <wp:effectExtent l="0" t="0" r="635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329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EC3386" w14:textId="167C725C" w:rsidR="000158C5" w:rsidRPr="004B1987" w:rsidRDefault="009D79FC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PEC</w:t>
                          </w:r>
                          <w:r w:rsidR="001A33FD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="007235EA">
                            <w:rPr>
                              <w:sz w:val="16"/>
                              <w:szCs w:val="16"/>
                            </w:rPr>
                            <w:t xml:space="preserve">1 – </w:t>
                          </w:r>
                          <w:r w:rsidR="005015A4">
                            <w:rPr>
                              <w:sz w:val="16"/>
                              <w:szCs w:val="16"/>
                            </w:rPr>
                            <w:t>Ejercicios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DC4B75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-1.25pt;margin-top:-6.5pt;width:254.95pt;height:25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" stroked="f">
              <v:textbox>
                <w:txbxContent>
                  <w:p w14:paraId="51EC3386" w14:textId="167C725C" w:rsidR="000158C5" w:rsidRPr="004B1987" w:rsidRDefault="009D79FC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PEC</w:t>
                    </w:r>
                    <w:r w:rsidR="001A33FD">
                      <w:rPr>
                        <w:sz w:val="16"/>
                        <w:szCs w:val="16"/>
                      </w:rPr>
                      <w:t xml:space="preserve"> </w:t>
                    </w:r>
                    <w:r w:rsidR="007235EA">
                      <w:rPr>
                        <w:sz w:val="16"/>
                        <w:szCs w:val="16"/>
                      </w:rPr>
                      <w:t xml:space="preserve">1 – </w:t>
                    </w:r>
                    <w:r w:rsidR="005015A4">
                      <w:rPr>
                        <w:sz w:val="16"/>
                        <w:szCs w:val="16"/>
                      </w:rPr>
                      <w:t>Ejercicios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0FB79" w14:textId="77777777" w:rsidR="00E80114" w:rsidRDefault="00E80114" w:rsidP="000158C5">
      <w:pPr>
        <w:spacing w:after="0" w:line="240" w:lineRule="auto"/>
      </w:pPr>
      <w:r>
        <w:separator/>
      </w:r>
    </w:p>
  </w:footnote>
  <w:footnote w:type="continuationSeparator" w:id="0">
    <w:p w14:paraId="59760144" w14:textId="77777777" w:rsidR="00E80114" w:rsidRDefault="00E80114" w:rsidP="00015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D861B" w14:textId="77777777" w:rsidR="00585425" w:rsidRDefault="00585425" w:rsidP="0058542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5242E71C" wp14:editId="6BA902C6">
          <wp:simplePos x="0" y="0"/>
          <wp:positionH relativeFrom="column">
            <wp:posOffset>4785691</wp:posOffset>
          </wp:positionH>
          <wp:positionV relativeFrom="paragraph">
            <wp:posOffset>-294588</wp:posOffset>
          </wp:positionV>
          <wp:extent cx="1533797" cy="546032"/>
          <wp:effectExtent l="0" t="0" r="0" b="0"/>
          <wp:wrapThrough wrapText="bothSides">
            <wp:wrapPolygon edited="0">
              <wp:start x="1610" y="3017"/>
              <wp:lineTo x="0" y="14333"/>
              <wp:lineTo x="268" y="15842"/>
              <wp:lineTo x="11806" y="18105"/>
              <wp:lineTo x="12880" y="18105"/>
              <wp:lineTo x="21198" y="15842"/>
              <wp:lineTo x="21198" y="12070"/>
              <wp:lineTo x="17173" y="3017"/>
              <wp:lineTo x="1610" y="3017"/>
            </wp:wrapPolygon>
          </wp:wrapThrough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UCJC negro 121x4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3797" cy="5460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47005"/>
    <w:multiLevelType w:val="hybridMultilevel"/>
    <w:tmpl w:val="7A929E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1778C"/>
    <w:multiLevelType w:val="hybridMultilevel"/>
    <w:tmpl w:val="692AD6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6759C"/>
    <w:multiLevelType w:val="hybridMultilevel"/>
    <w:tmpl w:val="522CEB5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1386E"/>
    <w:multiLevelType w:val="hybridMultilevel"/>
    <w:tmpl w:val="B3FA2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6E475C"/>
    <w:multiLevelType w:val="hybridMultilevel"/>
    <w:tmpl w:val="C9C8B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5A7334"/>
    <w:multiLevelType w:val="hybridMultilevel"/>
    <w:tmpl w:val="B6989B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8F"/>
    <w:rsid w:val="000158C5"/>
    <w:rsid w:val="0006050E"/>
    <w:rsid w:val="00094D6E"/>
    <w:rsid w:val="000A6B51"/>
    <w:rsid w:val="000D70EF"/>
    <w:rsid w:val="000E3C1B"/>
    <w:rsid w:val="00153638"/>
    <w:rsid w:val="00174C9B"/>
    <w:rsid w:val="00183553"/>
    <w:rsid w:val="001877AF"/>
    <w:rsid w:val="00197B2F"/>
    <w:rsid w:val="001A33FD"/>
    <w:rsid w:val="001B10B5"/>
    <w:rsid w:val="001D0A44"/>
    <w:rsid w:val="001D4A23"/>
    <w:rsid w:val="001F0060"/>
    <w:rsid w:val="001F4610"/>
    <w:rsid w:val="002107C6"/>
    <w:rsid w:val="0022566A"/>
    <w:rsid w:val="00232C07"/>
    <w:rsid w:val="00265A6C"/>
    <w:rsid w:val="002919AD"/>
    <w:rsid w:val="002D0437"/>
    <w:rsid w:val="002F0084"/>
    <w:rsid w:val="003169C3"/>
    <w:rsid w:val="00397262"/>
    <w:rsid w:val="003A548F"/>
    <w:rsid w:val="00484064"/>
    <w:rsid w:val="004A599B"/>
    <w:rsid w:val="004B1987"/>
    <w:rsid w:val="004C15D7"/>
    <w:rsid w:val="005015A4"/>
    <w:rsid w:val="0051648F"/>
    <w:rsid w:val="00585425"/>
    <w:rsid w:val="005922FE"/>
    <w:rsid w:val="005A3E9F"/>
    <w:rsid w:val="005C2692"/>
    <w:rsid w:val="005E4ACB"/>
    <w:rsid w:val="00602B45"/>
    <w:rsid w:val="006448D7"/>
    <w:rsid w:val="006A07FD"/>
    <w:rsid w:val="006A40E4"/>
    <w:rsid w:val="007235EA"/>
    <w:rsid w:val="00744942"/>
    <w:rsid w:val="00783D72"/>
    <w:rsid w:val="00795EB2"/>
    <w:rsid w:val="007A3973"/>
    <w:rsid w:val="007C0320"/>
    <w:rsid w:val="007D5C81"/>
    <w:rsid w:val="008268BD"/>
    <w:rsid w:val="00826AD3"/>
    <w:rsid w:val="0085453A"/>
    <w:rsid w:val="008C5B3F"/>
    <w:rsid w:val="00923060"/>
    <w:rsid w:val="009366A7"/>
    <w:rsid w:val="00967675"/>
    <w:rsid w:val="009A0AF4"/>
    <w:rsid w:val="009A0E38"/>
    <w:rsid w:val="009C440F"/>
    <w:rsid w:val="009D47FE"/>
    <w:rsid w:val="009D79FC"/>
    <w:rsid w:val="00A36589"/>
    <w:rsid w:val="00A56EBF"/>
    <w:rsid w:val="00A8319E"/>
    <w:rsid w:val="00A96FBD"/>
    <w:rsid w:val="00AF5FA7"/>
    <w:rsid w:val="00B0096A"/>
    <w:rsid w:val="00B44E6B"/>
    <w:rsid w:val="00B81E54"/>
    <w:rsid w:val="00B83C8F"/>
    <w:rsid w:val="00BA0D58"/>
    <w:rsid w:val="00BB0098"/>
    <w:rsid w:val="00BB0B0C"/>
    <w:rsid w:val="00C061FD"/>
    <w:rsid w:val="00C1147E"/>
    <w:rsid w:val="00C60BD2"/>
    <w:rsid w:val="00CA7F12"/>
    <w:rsid w:val="00CC250E"/>
    <w:rsid w:val="00D1448A"/>
    <w:rsid w:val="00DF22FC"/>
    <w:rsid w:val="00E13750"/>
    <w:rsid w:val="00E75CA6"/>
    <w:rsid w:val="00E80114"/>
    <w:rsid w:val="00EA2105"/>
    <w:rsid w:val="00EE5392"/>
    <w:rsid w:val="00EE7A76"/>
    <w:rsid w:val="00F029E4"/>
    <w:rsid w:val="00F43485"/>
    <w:rsid w:val="00F62B2D"/>
    <w:rsid w:val="00F8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78BE2"/>
  <w15:chartTrackingRefBased/>
  <w15:docId w15:val="{7D4ADB0A-6817-4F2F-87EA-40AC238D1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060"/>
    <w:rPr>
      <w:rFonts w:ascii="Source Sans Pro" w:hAnsi="Source Sans Pro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C2692"/>
    <w:pPr>
      <w:keepNext/>
      <w:keepLines/>
      <w:spacing w:before="480" w:after="240"/>
      <w:outlineLvl w:val="0"/>
    </w:pPr>
    <w:rPr>
      <w:rFonts w:ascii="Montserrat" w:eastAsiaTheme="majorEastAsia" w:hAnsi="Montserrat" w:cstheme="majorBidi"/>
      <w:b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2692"/>
    <w:pPr>
      <w:keepNext/>
      <w:keepLines/>
      <w:spacing w:before="160" w:after="120"/>
      <w:outlineLvl w:val="1"/>
    </w:pPr>
    <w:rPr>
      <w:rFonts w:ascii="Droid Serif" w:eastAsiaTheme="majorEastAsia" w:hAnsi="Droid Serif" w:cstheme="majorBidi"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C15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26AD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826AD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826AD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826AD3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Sinespaciado">
    <w:name w:val="No Spacing"/>
    <w:link w:val="SinespaciadoCar"/>
    <w:uiPriority w:val="1"/>
    <w:qFormat/>
    <w:rsid w:val="00826AD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26AD3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unhideWhenUsed/>
    <w:rsid w:val="00826AD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C2692"/>
    <w:rPr>
      <w:rFonts w:ascii="Montserrat" w:eastAsiaTheme="majorEastAsia" w:hAnsi="Montserrat" w:cstheme="majorBidi"/>
      <w:b/>
      <w:color w:val="000000" w:themeColor="text1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C2692"/>
    <w:rPr>
      <w:rFonts w:ascii="Droid Serif" w:eastAsiaTheme="majorEastAsia" w:hAnsi="Droid Serif" w:cstheme="majorBidi"/>
      <w:color w:val="000000" w:themeColor="text1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C15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4C15D7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Sombreadomedio1-nfasis1">
    <w:name w:val="Medium Shading 1 Accent 1"/>
    <w:basedOn w:val="Tablanormal"/>
    <w:uiPriority w:val="63"/>
    <w:rsid w:val="004C15D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0158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58C5"/>
    <w:rPr>
      <w:rFonts w:ascii="Source Sans Pro" w:hAnsi="Source Sans Pro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158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58C5"/>
    <w:rPr>
      <w:rFonts w:ascii="Source Sans Pro" w:hAnsi="Source Sans Pro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3C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3C1B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0A6B5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A6B5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DF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DF22FC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3">
    <w:name w:val="List Table 3"/>
    <w:basedOn w:val="Tablanormal"/>
    <w:uiPriority w:val="48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esktop\UCJC\Plantilla-UCJC-V3.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Plantilla-UCJC-V3.0.dotx</Template>
  <TotalTime>4520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Cano Broncano</dc:creator>
  <cp:keywords/>
  <dc:description/>
  <cp:lastModifiedBy>FRANCISCO CANO BRONCANO</cp:lastModifiedBy>
  <cp:revision>40</cp:revision>
  <cp:lastPrinted>2016-03-17T15:27:00Z</cp:lastPrinted>
  <dcterms:created xsi:type="dcterms:W3CDTF">2021-08-03T07:51:00Z</dcterms:created>
  <dcterms:modified xsi:type="dcterms:W3CDTF">2022-02-09T11:31:00Z</dcterms:modified>
</cp:coreProperties>
</file>