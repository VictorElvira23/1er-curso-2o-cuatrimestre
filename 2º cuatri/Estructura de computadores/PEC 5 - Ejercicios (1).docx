
<file path=[Content_Types].xml><?xml version="1.0" encoding="utf-8"?>
<Types xmlns="http://schemas.openxmlformats.org/package/2006/content-types">
  <Default Extension="emf" ContentType="image/x-emf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B58492" w14:textId="34391EE3" w:rsidR="00EA2105" w:rsidRDefault="003B4F5B" w:rsidP="00EA2105">
      <w:r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78453318" wp14:editId="7C694C2A">
                <wp:simplePos x="0" y="0"/>
                <wp:positionH relativeFrom="column">
                  <wp:posOffset>-661035</wp:posOffset>
                </wp:positionH>
                <wp:positionV relativeFrom="paragraph">
                  <wp:posOffset>7367905</wp:posOffset>
                </wp:positionV>
                <wp:extent cx="5358130" cy="1371600"/>
                <wp:effectExtent l="0" t="0" r="0" b="0"/>
                <wp:wrapNone/>
                <wp:docPr id="29" name="Shap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58130" cy="1371600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4912273B" w14:textId="3CAABB11" w:rsidR="005922FE" w:rsidRPr="003B4F5B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34"/>
                                <w:szCs w:val="34"/>
                              </w:rPr>
                            </w:pPr>
                            <w:r w:rsidRPr="003B4F5B"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34"/>
                                <w:szCs w:val="34"/>
                              </w:rPr>
                              <w:t xml:space="preserve">Grupo formado por: </w:t>
                            </w:r>
                            <w:r w:rsidR="00BB0098" w:rsidRPr="003B4F5B"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34"/>
                                <w:szCs w:val="34"/>
                              </w:rPr>
                              <w:t xml:space="preserve"> </w:t>
                            </w:r>
                          </w:p>
                          <w:p w14:paraId="7CD754A4" w14:textId="3DF5E4CD" w:rsidR="003B4F5B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>-</w:t>
                            </w:r>
                          </w:p>
                          <w:p w14:paraId="1D575B73" w14:textId="55CAF78A" w:rsidR="003B4F5B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>-</w:t>
                            </w:r>
                          </w:p>
                          <w:p w14:paraId="66874DC2" w14:textId="6FBF0981" w:rsidR="003B4F5B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</w:pPr>
                            <w:r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  <w:t>-</w:t>
                            </w:r>
                          </w:p>
                          <w:p w14:paraId="32B8A7DC" w14:textId="710C702C" w:rsidR="003B4F5B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rFonts w:ascii="Droid Serif" w:eastAsia="Droid Serif" w:hAnsi="Droid Serif" w:cs="Droid Serif"/>
                                <w:color w:val="363636"/>
                                <w:position w:val="1"/>
                                <w:sz w:val="40"/>
                                <w:szCs w:val="40"/>
                              </w:rPr>
                            </w:pPr>
                          </w:p>
                          <w:p w14:paraId="05382C3E" w14:textId="77777777" w:rsidR="003B4F5B" w:rsidRPr="00F43485" w:rsidRDefault="003B4F5B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 w:line="216" w:lineRule="auto"/>
                              <w:rPr>
                                <w:b/>
                                <w:bCs/>
                                <w:sz w:val="14"/>
                                <w:szCs w:val="14"/>
                              </w:rPr>
                            </w:pPr>
                          </w:p>
                        </w:txbxContent>
                      </wps:txbx>
                      <wps:bodyPr wrap="square" lIns="47625" tIns="47625" rIns="47625" bIns="47625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453318" id="Shape 34" o:spid="_x0000_s1026" style="position:absolute;margin-left:-52.05pt;margin-top:580.15pt;width:421.9pt;height:108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" filled="f" stroked="f" strokeweight=".25pt">
                <v:stroke miterlimit="4"/>
                <v:textbox inset="3.75pt,3.75pt,3.75pt,3.75pt">
                  <w:txbxContent>
                    <w:p w14:paraId="4912273B" w14:textId="3CAABB11" w:rsidR="005922FE" w:rsidRPr="003B4F5B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34"/>
                          <w:szCs w:val="34"/>
                        </w:rPr>
                      </w:pPr>
                      <w:r w:rsidRPr="003B4F5B"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34"/>
                          <w:szCs w:val="34"/>
                        </w:rPr>
                        <w:t xml:space="preserve">Grupo formado por: </w:t>
                      </w:r>
                      <w:r w:rsidR="00BB0098" w:rsidRPr="003B4F5B"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34"/>
                          <w:szCs w:val="34"/>
                        </w:rPr>
                        <w:t xml:space="preserve"> </w:t>
                      </w:r>
                    </w:p>
                    <w:p w14:paraId="7CD754A4" w14:textId="3DF5E4CD" w:rsidR="003B4F5B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</w:pPr>
                      <w:r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>-</w:t>
                      </w:r>
                    </w:p>
                    <w:p w14:paraId="1D575B73" w14:textId="55CAF78A" w:rsidR="003B4F5B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</w:pPr>
                      <w:r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>-</w:t>
                      </w:r>
                    </w:p>
                    <w:p w14:paraId="66874DC2" w14:textId="6FBF0981" w:rsidR="003B4F5B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</w:pPr>
                      <w:r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  <w:t>-</w:t>
                      </w:r>
                    </w:p>
                    <w:p w14:paraId="32B8A7DC" w14:textId="710C702C" w:rsidR="003B4F5B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rFonts w:ascii="Droid Serif" w:eastAsia="Droid Serif" w:hAnsi="Droid Serif" w:cs="Droid Serif"/>
                          <w:color w:val="363636"/>
                          <w:position w:val="1"/>
                          <w:sz w:val="40"/>
                          <w:szCs w:val="40"/>
                        </w:rPr>
                      </w:pPr>
                    </w:p>
                    <w:p w14:paraId="05382C3E" w14:textId="77777777" w:rsidR="003B4F5B" w:rsidRPr="00F43485" w:rsidRDefault="003B4F5B" w:rsidP="00EA2105">
                      <w:pPr>
                        <w:pStyle w:val="NormalWeb"/>
                        <w:overflowPunct w:val="0"/>
                        <w:spacing w:before="0" w:beforeAutospacing="0" w:after="0" w:afterAutospacing="0" w:line="216" w:lineRule="auto"/>
                        <w:rPr>
                          <w:b/>
                          <w:bCs/>
                          <w:sz w:val="14"/>
                          <w:szCs w:val="14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528A38F" wp14:editId="72C31CED">
                <wp:simplePos x="0" y="0"/>
                <wp:positionH relativeFrom="page">
                  <wp:posOffset>448945</wp:posOffset>
                </wp:positionH>
                <wp:positionV relativeFrom="paragraph">
                  <wp:posOffset>8808720</wp:posOffset>
                </wp:positionV>
                <wp:extent cx="1143000" cy="332026"/>
                <wp:effectExtent l="0" t="0" r="0" b="0"/>
                <wp:wrapNone/>
                <wp:docPr id="448" name="Shap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332026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32BD765D" w14:textId="6D770D93" w:rsidR="00EA2105" w:rsidRPr="007A3973" w:rsidRDefault="00F43485" w:rsidP="00EA2105">
                            <w:pPr>
                              <w:pStyle w:val="NormalWeb"/>
                              <w:overflowPunct w:val="0"/>
                              <w:spacing w:before="0" w:beforeAutospacing="0" w:after="0" w:afterAutospacing="0"/>
                              <w:rPr>
                                <w:rFonts w:ascii="Montserrat" w:hAnsi="Montserrat"/>
                                <w:color w:val="85A1B5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Montserrat" w:hAnsi="Montserrat" w:cstheme="minorBidi"/>
                                <w:color w:val="85A1B5"/>
                                <w:position w:val="1"/>
                                <w:sz w:val="28"/>
                                <w:szCs w:val="28"/>
                              </w:rPr>
                              <w:t>2021 / 2022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28A38F" id="Shape 37" o:spid="_x0000_s1027" style="position:absolute;margin-left:35.35pt;margin-top:693.6pt;width:90pt;height:26.15pt;z-index:2516889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" filled="f" stroked="f" strokeweight=".25pt">
                <v:stroke miterlimit="4"/>
                <v:textbox inset="3.75pt,3.75pt,3.75pt,3.75pt">
                  <w:txbxContent>
                    <w:p w14:paraId="32BD765D" w14:textId="6D770D93" w:rsidR="00EA2105" w:rsidRPr="007A3973" w:rsidRDefault="00F43485" w:rsidP="00EA2105">
                      <w:pPr>
                        <w:pStyle w:val="NormalWeb"/>
                        <w:overflowPunct w:val="0"/>
                        <w:spacing w:before="0" w:beforeAutospacing="0" w:after="0" w:afterAutospacing="0"/>
                        <w:rPr>
                          <w:rFonts w:ascii="Montserrat" w:hAnsi="Montserrat"/>
                          <w:color w:val="85A1B5"/>
                          <w:sz w:val="28"/>
                          <w:szCs w:val="28"/>
                        </w:rPr>
                      </w:pPr>
                      <w:r>
                        <w:rPr>
                          <w:rFonts w:ascii="Montserrat" w:hAnsi="Montserrat" w:cstheme="minorBidi"/>
                          <w:color w:val="85A1B5"/>
                          <w:position w:val="1"/>
                          <w:sz w:val="28"/>
                          <w:szCs w:val="28"/>
                        </w:rPr>
                        <w:t>2021 / 2022</w:t>
                      </w:r>
                    </w:p>
                  </w:txbxContent>
                </v:textbox>
                <w10:wrap anchorx="page"/>
              </v:rect>
            </w:pict>
          </mc:Fallback>
        </mc:AlternateContent>
      </w:r>
      <w:r w:rsidR="005922FE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7722A54E" wp14:editId="02F3EFB3">
                <wp:simplePos x="0" y="0"/>
                <wp:positionH relativeFrom="column">
                  <wp:posOffset>-775335</wp:posOffset>
                </wp:positionH>
                <wp:positionV relativeFrom="paragraph">
                  <wp:posOffset>6577330</wp:posOffset>
                </wp:positionV>
                <wp:extent cx="4295775" cy="851535"/>
                <wp:effectExtent l="0" t="0" r="0" b="0"/>
                <wp:wrapNone/>
                <wp:docPr id="449" name="Shap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5775" cy="851535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5CD153B9" w14:textId="6A69473A" w:rsidR="00EA2105" w:rsidRDefault="009D79FC" w:rsidP="00EA2105">
                            <w:pPr>
                              <w:pStyle w:val="Ttulo2"/>
                              <w:rPr>
                                <w:sz w:val="24"/>
                                <w:szCs w:val="24"/>
                              </w:rPr>
                            </w:pPr>
                            <w:r>
                              <w:t>PEC</w:t>
                            </w:r>
                            <w:r w:rsidR="005922FE">
                              <w:t xml:space="preserve"> </w:t>
                            </w:r>
                            <w:r w:rsidR="003B4F5B">
                              <w:t>5</w:t>
                            </w:r>
                            <w:r w:rsidR="005922FE">
                              <w:t xml:space="preserve"> – Introducción a</w:t>
                            </w:r>
                            <w:r w:rsidR="003B4F5B">
                              <w:t>l Cloud Computing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722A54E" id="Shape 32" o:spid="_x0000_s1028" style="position:absolute;margin-left:-61.05pt;margin-top:517.9pt;width:338.25pt;height:67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" filled="f" stroked="f" strokeweight=".25pt">
                <v:stroke miterlimit="4"/>
                <v:textbox inset="3.75pt,3.75pt,3.75pt,3.75pt">
                  <w:txbxContent>
                    <w:p w14:paraId="5CD153B9" w14:textId="6A69473A" w:rsidR="00EA2105" w:rsidRDefault="009D79FC" w:rsidP="00EA2105">
                      <w:pPr>
                        <w:pStyle w:val="Ttulo2"/>
                        <w:rPr>
                          <w:sz w:val="24"/>
                          <w:szCs w:val="24"/>
                        </w:rPr>
                      </w:pPr>
                      <w:r>
                        <w:t>PEC</w:t>
                      </w:r>
                      <w:r w:rsidR="005922FE">
                        <w:t xml:space="preserve"> </w:t>
                      </w:r>
                      <w:r w:rsidR="003B4F5B">
                        <w:t>5</w:t>
                      </w:r>
                      <w:r w:rsidR="005922FE">
                        <w:t xml:space="preserve"> – Introducción a</w:t>
                      </w:r>
                      <w:r w:rsidR="003B4F5B">
                        <w:t>l Cloud Computing</w:t>
                      </w:r>
                    </w:p>
                  </w:txbxContent>
                </v:textbox>
              </v:rect>
            </w:pict>
          </mc:Fallback>
        </mc:AlternateContent>
      </w:r>
      <w:r w:rsidR="00F4348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366311" wp14:editId="47E35B5C">
                <wp:simplePos x="0" y="0"/>
                <wp:positionH relativeFrom="column">
                  <wp:posOffset>-851535</wp:posOffset>
                </wp:positionH>
                <wp:positionV relativeFrom="paragraph">
                  <wp:posOffset>5872480</wp:posOffset>
                </wp:positionV>
                <wp:extent cx="4371975" cy="768350"/>
                <wp:effectExtent l="0" t="0" r="0" b="0"/>
                <wp:wrapNone/>
                <wp:docPr id="450" name="Shap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71975" cy="768350"/>
                        </a:xfrm>
                        <a:prstGeom prst="rect">
                          <a:avLst/>
                        </a:prstGeom>
                        <a:ln w="3175">
                          <a:miter lim="400000"/>
                        </a:ln>
                        <a:extLst>
                          <a:ext uri="{C572A759-6A51-4108-AA02-DFA0A04FC94B}">
                            <ma14:wrappingTextBoxFlag xmlns:o="urn:schemas-microsoft-com:office:office" xmlns:v="urn:schemas-microsoft-com:vml" xmlns:w10="urn:schemas-microsoft-com:office:word" xmlns:w="http://schemas.openxmlformats.org/wordprocessingml/2006/main" xmlns:p="http://schemas.openxmlformats.org/presentationml/2006/main" xmlns="" xmlns:ma14="http://schemas.microsoft.com/office/mac/drawingml/2011/main" xmlns:lc="http://schemas.openxmlformats.org/drawingml/2006/lockedCanvas" val="1"/>
                          </a:ext>
                        </a:extLst>
                      </wps:spPr>
                      <wps:txbx>
                        <w:txbxContent>
                          <w:p w14:paraId="68414052" w14:textId="25A439A9" w:rsidR="00EA2105" w:rsidRPr="00826AD3" w:rsidRDefault="004C626B" w:rsidP="00EA2105">
                            <w:pPr>
                              <w:pStyle w:val="Ttulo1"/>
                            </w:pPr>
                            <w:r>
                              <w:t xml:space="preserve">Estructura de </w:t>
                            </w:r>
                            <w:r w:rsidR="005922FE">
                              <w:t>Computadores</w:t>
                            </w:r>
                          </w:p>
                        </w:txbxContent>
                      </wps:txbx>
                      <wps:bodyPr wrap="square" lIns="47625" tIns="47625" rIns="47625" bIns="47625" anchor="ctr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366311" id="Shape 36" o:spid="_x0000_s1029" style="position:absolute;margin-left:-67.05pt;margin-top:462.4pt;width:344.25pt;height:60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" filled="f" stroked="f" strokeweight=".25pt">
                <v:stroke miterlimit="4"/>
                <v:textbox inset="3.75pt,3.75pt,3.75pt,3.75pt">
                  <w:txbxContent>
                    <w:p w14:paraId="68414052" w14:textId="25A439A9" w:rsidR="00EA2105" w:rsidRPr="00826AD3" w:rsidRDefault="004C626B" w:rsidP="00EA2105">
                      <w:pPr>
                        <w:pStyle w:val="Ttulo1"/>
                      </w:pPr>
                      <w:r>
                        <w:t xml:space="preserve">Estructura de </w:t>
                      </w:r>
                      <w:r w:rsidR="005922FE">
                        <w:t>Computadores</w:t>
                      </w:r>
                    </w:p>
                  </w:txbxContent>
                </v:textbox>
              </v:rect>
            </w:pict>
          </mc:Fallback>
        </mc:AlternateContent>
      </w:r>
      <w:r w:rsidR="00484064">
        <w:rPr>
          <w:noProof/>
          <w:lang w:eastAsia="es-ES"/>
        </w:rPr>
        <w:drawing>
          <wp:anchor distT="0" distB="0" distL="114300" distR="114300" simplePos="0" relativeHeight="251697152" behindDoc="0" locked="0" layoutInCell="1" allowOverlap="1" wp14:anchorId="717C4EEE" wp14:editId="3A954FB2">
            <wp:simplePos x="0" y="0"/>
            <wp:positionH relativeFrom="column">
              <wp:posOffset>2991485</wp:posOffset>
            </wp:positionH>
            <wp:positionV relativeFrom="paragraph">
              <wp:posOffset>8743950</wp:posOffset>
            </wp:positionV>
            <wp:extent cx="1533525" cy="545465"/>
            <wp:effectExtent l="0" t="0" r="9525" b="0"/>
            <wp:wrapThrough wrapText="bothSides">
              <wp:wrapPolygon edited="0">
                <wp:start x="1610" y="3017"/>
                <wp:lineTo x="0" y="14333"/>
                <wp:lineTo x="268" y="15842"/>
                <wp:lineTo x="11806" y="18105"/>
                <wp:lineTo x="13148" y="18105"/>
                <wp:lineTo x="21466" y="15842"/>
                <wp:lineTo x="21466" y="12070"/>
                <wp:lineTo x="17441" y="3017"/>
                <wp:lineTo x="1610" y="3017"/>
              </wp:wrapPolygon>
            </wp:wrapThrough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Logo UCJC negro 121x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545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8542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D3A1BD" wp14:editId="32F0B603">
                <wp:simplePos x="0" y="0"/>
                <wp:positionH relativeFrom="page">
                  <wp:align>left</wp:align>
                </wp:positionH>
                <wp:positionV relativeFrom="paragraph">
                  <wp:posOffset>6023610</wp:posOffset>
                </wp:positionV>
                <wp:extent cx="5777230" cy="3740150"/>
                <wp:effectExtent l="0" t="0" r="0" b="0"/>
                <wp:wrapNone/>
                <wp:docPr id="22" name="Shap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77230" cy="374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175">
                          <a:miter lim="400000"/>
                        </a:ln>
                      </wps:spPr>
                      <wps:bodyPr lIns="47625" tIns="47625" rIns="47625" bIns="47625" anchor="ctr"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5B903C5" id="Shape 30" o:spid="_x0000_s1026" style="position:absolute;margin-left:0;margin-top:474.3pt;width:454.9pt;height:294.5pt;z-index:25168486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" stroked="f" strokeweight=".25pt">
                <v:stroke miterlimit="4"/>
                <v:textbox inset="3.75pt,3.75pt,3.75pt,3.75pt"/>
                <w10:wrap anchorx="page"/>
              </v:rect>
            </w:pict>
          </mc:Fallback>
        </mc:AlternateContent>
      </w:r>
      <w:r w:rsidR="00EA2105">
        <w:br w:type="page"/>
      </w:r>
      <w:r w:rsidR="00EA2105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7836F93" wp14:editId="723F2453">
                <wp:simplePos x="0" y="0"/>
                <wp:positionH relativeFrom="column">
                  <wp:posOffset>-809625</wp:posOffset>
                </wp:positionH>
                <wp:positionV relativeFrom="paragraph">
                  <wp:posOffset>6501242</wp:posOffset>
                </wp:positionV>
                <wp:extent cx="3491230" cy="0"/>
                <wp:effectExtent l="0" t="0" r="33020" b="19050"/>
                <wp:wrapNone/>
                <wp:docPr id="21" name="Conector rec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91230" cy="0"/>
                        </a:xfrm>
                        <a:prstGeom prst="line">
                          <a:avLst/>
                        </a:prstGeom>
                        <a:ln>
                          <a:solidFill>
                            <a:srgbClr val="85A1B5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7CA1BF" id="Conector recto 21" o:spid="_x0000_s1026" style="position:absolute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3.75pt,511.9pt" to="211.15pt,511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" strokecolor="#85a1b5" strokeweight=".5pt">
                <v:stroke joinstyle="miter"/>
              </v:line>
            </w:pict>
          </mc:Fallback>
        </mc:AlternateContent>
      </w:r>
      <w:r w:rsidR="00EA2105">
        <w:rPr>
          <w:noProof/>
          <w:lang w:eastAsia="es-ES"/>
        </w:rPr>
        <mc:AlternateContent>
          <mc:Choice Requires="wps">
            <w:drawing>
              <wp:anchor distT="45720" distB="45720" distL="114300" distR="114300" simplePos="0" relativeHeight="251680768" behindDoc="1" locked="0" layoutInCell="1" allowOverlap="1" wp14:anchorId="3494DCF7" wp14:editId="4DEDAED2">
                <wp:simplePos x="0" y="0"/>
                <wp:positionH relativeFrom="page">
                  <wp:posOffset>16510</wp:posOffset>
                </wp:positionH>
                <wp:positionV relativeFrom="paragraph">
                  <wp:posOffset>-878840</wp:posOffset>
                </wp:positionV>
                <wp:extent cx="7522845" cy="13402945"/>
                <wp:effectExtent l="0" t="0" r="1905" b="8255"/>
                <wp:wrapNone/>
                <wp:docPr id="2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2845" cy="13402945"/>
                        </a:xfrm>
                        <a:prstGeom prst="rect">
                          <a:avLst/>
                        </a:prstGeom>
                        <a:solidFill>
                          <a:srgbClr val="85A1B5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90AEFD4" w14:textId="77777777" w:rsidR="00EA2105" w:rsidRDefault="00EA2105" w:rsidP="00EA2105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94DCF7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30" type="#_x0000_t202" style="position:absolute;margin-left:1.3pt;margin-top:-69.2pt;width:592.35pt;height:1055.35pt;z-index:-251635712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" fillcolor="#85a1b5" stroked="f">
                <v:textbox>
                  <w:txbxContent>
                    <w:p w14:paraId="590AEFD4" w14:textId="77777777" w:rsidR="00EA2105" w:rsidRDefault="00EA2105" w:rsidP="00EA2105"/>
                  </w:txbxContent>
                </v:textbox>
                <w10:wrap anchorx="page"/>
              </v:shape>
            </w:pict>
          </mc:Fallback>
        </mc:AlternateContent>
      </w:r>
      <w:r w:rsidR="00EA2105">
        <w:rPr>
          <w:noProof/>
          <w:lang w:eastAsia="es-ES"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325885E2" wp14:editId="3B3F7553">
                <wp:simplePos x="0" y="0"/>
                <wp:positionH relativeFrom="column">
                  <wp:posOffset>-1287953</wp:posOffset>
                </wp:positionH>
                <wp:positionV relativeFrom="paragraph">
                  <wp:posOffset>-2312959</wp:posOffset>
                </wp:positionV>
                <wp:extent cx="9036858" cy="12732443"/>
                <wp:effectExtent l="152400" t="0" r="0" b="0"/>
                <wp:wrapNone/>
                <wp:docPr id="24" name="Grupo 2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036858" cy="12732443"/>
                          <a:chOff x="0" y="0"/>
                          <a:chExt cx="9036858" cy="12732443"/>
                        </a:xfrm>
                      </wpg:grpSpPr>
                      <wps:wsp>
                        <wps:cNvPr id="25" name="Shape 28"/>
                        <wps:cNvSpPr/>
                        <wps:spPr>
                          <a:xfrm rot="923888">
                            <a:off x="0" y="1787237"/>
                            <a:ext cx="2634615" cy="3041650"/>
                          </a:xfrm>
                          <a:custGeom>
                            <a:avLst/>
                            <a:gdLst/>
                            <a:ahLst/>
                            <a:cxnLst>
                              <a:cxn ang="0">
                                <a:pos x="wd2" y="hd2"/>
                              </a:cxn>
                              <a:cxn ang="5400000">
                                <a:pos x="wd2" y="hd2"/>
                              </a:cxn>
                              <a:cxn ang="10800000">
                                <a:pos x="wd2" y="hd2"/>
                              </a:cxn>
                              <a:cxn ang="16200000">
                                <a:pos x="wd2" y="hd2"/>
                              </a:cxn>
                            </a:cxnLst>
                            <a:rect l="0" t="0" r="r" b="b"/>
                            <a:pathLst>
                              <a:path w="21600" h="21600" extrusionOk="0">
                                <a:moveTo>
                                  <a:pt x="10800" y="0"/>
                                </a:moveTo>
                                <a:lnTo>
                                  <a:pt x="21600" y="5400"/>
                                </a:lnTo>
                                <a:lnTo>
                                  <a:pt x="21600" y="16200"/>
                                </a:lnTo>
                                <a:lnTo>
                                  <a:pt x="10800" y="21600"/>
                                </a:lnTo>
                                <a:lnTo>
                                  <a:pt x="0" y="16200"/>
                                </a:lnTo>
                                <a:lnTo>
                                  <a:pt x="0" y="540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8AD7E"/>
                          </a:solidFill>
                          <a:ln w="3175">
                            <a:miter lim="400000"/>
                          </a:ln>
                        </wps:spPr>
                        <wps:bodyPr lIns="47625" tIns="47625" rIns="47625" bIns="47625" anchor="ctr"/>
                      </wps:wsp>
                      <pic:pic xmlns:pic="http://schemas.openxmlformats.org/drawingml/2006/picture">
                        <pic:nvPicPr>
                          <pic:cNvPr id="26" name="pasted-image.pdf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 rot="923888">
                            <a:off x="498763" y="0"/>
                            <a:ext cx="4253230" cy="4891405"/>
                          </a:xfrm>
                          <a:prstGeom prst="rect">
                            <a:avLst/>
                          </a:prstGeom>
                          <a:ln w="3175">
                            <a:miter lim="400000"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7" name="Imagen 27"/>
                          <pic:cNvPicPr>
                            <a:picLocks noChangeAspect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636818" y="4031673"/>
                            <a:ext cx="5400040" cy="8700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264F423" id="Grupo 24" o:spid="_x0000_s1026" style="position:absolute;margin-left:-101.4pt;margin-top:-182.1pt;width:711.55pt;height:1002.55pt;z-index:251683840;mso-height-relative:margin" coordsize="90368,127324" o:gfxdata="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">
                <v:shape id="Shape 28" o:spid="_x0000_s1027" style="position:absolute;top:17872;width:26346;height:30416;rotation:1009132fd;visibility:visible;mso-wrap-style:square;v-text-anchor:middle" coordsize="21600,21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" path="m10800,l21600,5400r,10800l10800,21600,,16200,,5400,10800,xe" fillcolor="#b8ad7e" stroked="f" strokeweight=".25pt">
                  <v:stroke miterlimit="4" joinstyle="miter"/>
                  <v:path arrowok="t" o:extrusionok="f" o:connecttype="custom" o:connectlocs="1317308,1520825;1317308,1520825;1317308,1520825;1317308,1520825" o:connectangles="0,90,180,27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asted-image.pdf" o:spid="_x0000_s1028" type="#_x0000_t75" style="position:absolute;left:4987;width:42532;height:48914;rotation:1009132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" strokeweight=".25pt">
                  <v:stroke miterlimit="4"/>
                  <v:imagedata r:id="rId10" o:title=""/>
                </v:shape>
                <v:shape id="Imagen 27" o:spid="_x0000_s1029" type="#_x0000_t75" style="position:absolute;left:36368;top:40316;width:54000;height:8700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">
                  <v:imagedata r:id="rId11" o:title=""/>
                </v:shape>
              </v:group>
            </w:pict>
          </mc:Fallback>
        </mc:AlternateContent>
      </w:r>
      <w:r w:rsidR="00EA2105" w:rsidRPr="00826AD3">
        <w:rPr>
          <w:noProof/>
          <w:lang w:eastAsia="es-ES"/>
        </w:rPr>
        <w:drawing>
          <wp:anchor distT="0" distB="0" distL="114300" distR="114300" simplePos="0" relativeHeight="251682816" behindDoc="0" locked="0" layoutInCell="1" allowOverlap="1" wp14:anchorId="3F277B92" wp14:editId="68BC775D">
            <wp:simplePos x="0" y="0"/>
            <wp:positionH relativeFrom="column">
              <wp:posOffset>1631950</wp:posOffset>
            </wp:positionH>
            <wp:positionV relativeFrom="paragraph">
              <wp:posOffset>8866274</wp:posOffset>
            </wp:positionV>
            <wp:extent cx="1741170" cy="355600"/>
            <wp:effectExtent l="0" t="0" r="0" b="6350"/>
            <wp:wrapNone/>
            <wp:docPr id="452" name="pasted-image.pd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asted-image.pdf"/>
                    <pic:cNvPicPr>
                      <a:picLocks noChangeAspect="1"/>
                    </pic:cNvPicPr>
                  </pic:nvPicPr>
                  <pic:blipFill>
                    <a:blip r:embed="rId12"/>
                    <a:srcRect l="58" r="58"/>
                    <a:stretch>
                      <a:fillRect/>
                    </a:stretch>
                  </pic:blipFill>
                  <pic:spPr>
                    <a:xfrm>
                      <a:off x="0" y="0"/>
                      <a:ext cx="1741170" cy="355600"/>
                    </a:xfrm>
                    <a:prstGeom prst="rect">
                      <a:avLst/>
                    </a:prstGeom>
                    <a:ln w="3175">
                      <a:miter lim="400000"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2105" w:rsidRPr="00826AD3">
        <w:rPr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213C1722" wp14:editId="19503FDB">
                <wp:simplePos x="0" y="0"/>
                <wp:positionH relativeFrom="column">
                  <wp:posOffset>2261870</wp:posOffset>
                </wp:positionH>
                <wp:positionV relativeFrom="paragraph">
                  <wp:posOffset>4794250</wp:posOffset>
                </wp:positionV>
                <wp:extent cx="2830830" cy="0"/>
                <wp:effectExtent l="0" t="0" r="26670" b="19050"/>
                <wp:wrapNone/>
                <wp:docPr id="451" name="Shap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30830" cy="0"/>
                        </a:xfrm>
                        <a:prstGeom prst="line">
                          <a:avLst/>
                        </a:prstGeom>
                        <a:ln w="25400">
                          <a:solidFill>
                            <a:srgbClr val="85A1B5"/>
                          </a:solidFill>
                          <a:miter lim="400000"/>
                        </a:ln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522C634" id="Shape 33" o:spid="_x0000_s1026" style="position:absolute;z-index:25168179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8.1pt,377.5pt" to="401pt,377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" strokecolor="#85a1b5" strokeweight="2pt">
                <v:stroke miterlimit="4" joinstyle="miter"/>
              </v:line>
            </w:pict>
          </mc:Fallback>
        </mc:AlternateContent>
      </w:r>
    </w:p>
    <w:p w14:paraId="7CA0AB9F" w14:textId="2A36484E" w:rsidR="003B4F5B" w:rsidRDefault="003B4F5B" w:rsidP="00A36589">
      <w:pPr>
        <w:pStyle w:val="Prrafodelista"/>
        <w:numPr>
          <w:ilvl w:val="0"/>
          <w:numId w:val="5"/>
        </w:numPr>
      </w:pPr>
      <w:r>
        <w:lastRenderedPageBreak/>
        <w:t xml:space="preserve">Realiza un trabajo (Máximo 15 páginas con no más de 3 imágenes) y una presentación (Máximo 15 minutos) sobre </w:t>
      </w:r>
      <w:r w:rsidR="003C60E5">
        <w:t xml:space="preserve">los centros de datos y </w:t>
      </w:r>
      <w:r>
        <w:t xml:space="preserve">el Cloud Computing. </w:t>
      </w:r>
    </w:p>
    <w:p w14:paraId="379870C3" w14:textId="50691FBB" w:rsidR="003B4F5B" w:rsidRDefault="003B4F5B" w:rsidP="003B4F5B">
      <w:pPr>
        <w:pStyle w:val="Prrafodelista"/>
        <w:numPr>
          <w:ilvl w:val="1"/>
          <w:numId w:val="5"/>
        </w:numPr>
      </w:pPr>
      <w:r>
        <w:t>Dentro de este trabajo deberá aparece una descripción teórica de</w:t>
      </w:r>
      <w:r w:rsidR="003C60E5">
        <w:t xml:space="preserve"> los</w:t>
      </w:r>
      <w:r>
        <w:t xml:space="preserve"> concepto</w:t>
      </w:r>
      <w:r w:rsidR="003C60E5">
        <w:t>s</w:t>
      </w:r>
      <w:r>
        <w:t xml:space="preserve"> de</w:t>
      </w:r>
      <w:r w:rsidR="003C60E5">
        <w:t xml:space="preserve"> centros de datos y de</w:t>
      </w:r>
      <w:r>
        <w:t xml:space="preserve"> Cloud Computing.</w:t>
      </w:r>
      <w:r w:rsidR="005B6BD3">
        <w:t xml:space="preserve"> </w:t>
      </w:r>
    </w:p>
    <w:p w14:paraId="14A6D81C" w14:textId="7E430A96" w:rsidR="00A6402C" w:rsidRDefault="00A6402C" w:rsidP="00A6402C">
      <w:pPr>
        <w:pStyle w:val="Prrafodelista"/>
        <w:numPr>
          <w:ilvl w:val="2"/>
          <w:numId w:val="5"/>
        </w:numPr>
      </w:pPr>
      <w:r>
        <w:t xml:space="preserve">Usar </w:t>
      </w:r>
      <w:hyperlink r:id="rId13" w:history="1">
        <w:r w:rsidRPr="00A6402C">
          <w:rPr>
            <w:rStyle w:val="Hipervnculo"/>
          </w:rPr>
          <w:t>Google Académico</w:t>
        </w:r>
      </w:hyperlink>
      <w:r>
        <w:t xml:space="preserve"> como fuente. </w:t>
      </w:r>
    </w:p>
    <w:p w14:paraId="645CD356" w14:textId="0759C8B8" w:rsidR="003C60E5" w:rsidRDefault="003B4F5B" w:rsidP="003B4F5B">
      <w:pPr>
        <w:pStyle w:val="Prrafodelista"/>
        <w:numPr>
          <w:ilvl w:val="1"/>
          <w:numId w:val="5"/>
        </w:numPr>
      </w:pPr>
      <w:r>
        <w:t>Un</w:t>
      </w:r>
      <w:r w:rsidR="003C60E5">
        <w:t xml:space="preserve"> análisis </w:t>
      </w:r>
      <w:r>
        <w:t>económic</w:t>
      </w:r>
      <w:r w:rsidR="003C60E5">
        <w:t>o</w:t>
      </w:r>
      <w:r>
        <w:t xml:space="preserve"> del sector</w:t>
      </w:r>
      <w:r w:rsidR="003C60E5">
        <w:t xml:space="preserve"> en España</w:t>
      </w:r>
      <w:r>
        <w:t>.</w:t>
      </w:r>
    </w:p>
    <w:p w14:paraId="48EE5594" w14:textId="286715DE" w:rsidR="009D79FC" w:rsidRPr="009D79FC" w:rsidRDefault="003B4F5B" w:rsidP="005B6BD3">
      <w:pPr>
        <w:pStyle w:val="Prrafodelista"/>
        <w:numPr>
          <w:ilvl w:val="1"/>
          <w:numId w:val="5"/>
        </w:numPr>
      </w:pPr>
      <w:r>
        <w:t xml:space="preserve"> </w:t>
      </w:r>
      <w:r w:rsidR="003C60E5">
        <w:t>Realizar una prueba de concepto práctica de una de las soluciones de Cloud Computing disponibles en el mercado</w:t>
      </w:r>
      <w:r w:rsidR="005B6BD3">
        <w:t xml:space="preserve">. </w:t>
      </w:r>
    </w:p>
    <w:p w14:paraId="4B4B052E" w14:textId="18129A31" w:rsidR="009D79FC" w:rsidRPr="009D79FC" w:rsidRDefault="009D79FC" w:rsidP="009D79FC"/>
    <w:p w14:paraId="1CB21388" w14:textId="76A4180D" w:rsidR="009D79FC" w:rsidRPr="009D79FC" w:rsidRDefault="009D79FC" w:rsidP="009D79FC"/>
    <w:p w14:paraId="103BAE26" w14:textId="5C94B25B" w:rsidR="009D79FC" w:rsidRPr="009D79FC" w:rsidRDefault="009D79FC" w:rsidP="009D79FC"/>
    <w:p w14:paraId="05D198B0" w14:textId="54DB4A37" w:rsidR="001A33FD" w:rsidRPr="001A33FD" w:rsidRDefault="001A33FD" w:rsidP="001A33FD"/>
    <w:p w14:paraId="7BBAF53F" w14:textId="4E5F66D9" w:rsidR="001A33FD" w:rsidRPr="001A33FD" w:rsidRDefault="001A33FD" w:rsidP="001A33FD"/>
    <w:p w14:paraId="3CF98180" w14:textId="4AE9F034" w:rsidR="001A33FD" w:rsidRPr="001A33FD" w:rsidRDefault="001A33FD" w:rsidP="001A33FD"/>
    <w:p w14:paraId="0BB0D987" w14:textId="1A95D355" w:rsidR="001A33FD" w:rsidRPr="001A33FD" w:rsidRDefault="001A33FD" w:rsidP="001A33FD"/>
    <w:p w14:paraId="00D91BB4" w14:textId="2408883B" w:rsidR="001A33FD" w:rsidRPr="001A33FD" w:rsidRDefault="001A33FD" w:rsidP="001A33FD"/>
    <w:p w14:paraId="765F0FFB" w14:textId="37F4FFA4" w:rsidR="001A33FD" w:rsidRPr="001A33FD" w:rsidRDefault="001A33FD" w:rsidP="001A33FD"/>
    <w:p w14:paraId="4D000494" w14:textId="14BC7EFB" w:rsidR="001A33FD" w:rsidRPr="001A33FD" w:rsidRDefault="001A33FD" w:rsidP="001A33FD"/>
    <w:p w14:paraId="1E60152A" w14:textId="6718A5A7" w:rsidR="001A33FD" w:rsidRPr="001A33FD" w:rsidRDefault="001A33FD" w:rsidP="001A33FD"/>
    <w:p w14:paraId="3797D6C1" w14:textId="571670D8" w:rsidR="001A33FD" w:rsidRPr="001A33FD" w:rsidRDefault="001A33FD" w:rsidP="001A33FD"/>
    <w:p w14:paraId="12F3FA4B" w14:textId="34D5D155" w:rsidR="001A33FD" w:rsidRPr="001A33FD" w:rsidRDefault="001A33FD" w:rsidP="001A33FD"/>
    <w:p w14:paraId="09CC8BAA" w14:textId="0716ADD0" w:rsidR="001A33FD" w:rsidRPr="001A33FD" w:rsidRDefault="001A33FD" w:rsidP="001A33FD"/>
    <w:p w14:paraId="0C16A8C2" w14:textId="5C54C3B0" w:rsidR="001A33FD" w:rsidRPr="001A33FD" w:rsidRDefault="001A33FD" w:rsidP="001A33FD"/>
    <w:p w14:paraId="3AE40D08" w14:textId="59D4BA6E" w:rsidR="001A33FD" w:rsidRPr="001A33FD" w:rsidRDefault="001A33FD" w:rsidP="001A33FD"/>
    <w:p w14:paraId="5100F596" w14:textId="2CDA5D5A" w:rsidR="001A33FD" w:rsidRPr="001A33FD" w:rsidRDefault="001A33FD" w:rsidP="001A33FD"/>
    <w:p w14:paraId="503C01B6" w14:textId="291A8FEA" w:rsidR="001A33FD" w:rsidRPr="001A33FD" w:rsidRDefault="001A33FD" w:rsidP="001A33FD"/>
    <w:p w14:paraId="7B0FD3F4" w14:textId="29433094" w:rsidR="001A33FD" w:rsidRPr="001A33FD" w:rsidRDefault="001A33FD" w:rsidP="001A33FD"/>
    <w:p w14:paraId="11AB57D7" w14:textId="75557DD0" w:rsidR="001A33FD" w:rsidRPr="001A33FD" w:rsidRDefault="001A33FD" w:rsidP="001A33FD"/>
    <w:p w14:paraId="6BC882EE" w14:textId="77777777" w:rsidR="001A33FD" w:rsidRPr="001A33FD" w:rsidRDefault="001A33FD" w:rsidP="001A33FD"/>
    <w:sectPr w:rsidR="001A33FD" w:rsidRPr="001A33FD" w:rsidSect="00585425">
      <w:headerReference w:type="default" r:id="rId14"/>
      <w:footerReference w:type="default" r:id="rId15"/>
      <w:pgSz w:w="11906" w:h="16838"/>
      <w:pgMar w:top="1417" w:right="1701" w:bottom="56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5C6933" w14:textId="77777777" w:rsidR="00654EF1" w:rsidRDefault="00654EF1" w:rsidP="000158C5">
      <w:pPr>
        <w:spacing w:after="0" w:line="240" w:lineRule="auto"/>
      </w:pPr>
      <w:r>
        <w:separator/>
      </w:r>
    </w:p>
  </w:endnote>
  <w:endnote w:type="continuationSeparator" w:id="0">
    <w:p w14:paraId="4EFE90BD" w14:textId="77777777" w:rsidR="00654EF1" w:rsidRDefault="00654EF1" w:rsidP="000158C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39BF41BC-4006-4068-9DF9-5695D98E0B3B}"/>
    <w:embedBold r:id="rId2" w:fontKey="{6BE9E4F3-2DBA-4308-8606-F2132CAB42C6}"/>
  </w:font>
  <w:font w:name="Source Sans Pro">
    <w:altName w:val="Arial"/>
    <w:charset w:val="00"/>
    <w:family w:val="swiss"/>
    <w:pitch w:val="variable"/>
    <w:sig w:usb0="600002F7" w:usb1="02000001" w:usb2="00000000" w:usb3="00000000" w:csb0="0000019F" w:csb1="00000000"/>
    <w:embedRegular r:id="rId3" w:fontKey="{3FD3FB07-74A4-4B2D-8E69-03F6DF6B3363}"/>
    <w:embedBold r:id="rId4" w:fontKey="{FB8AE1E1-6736-4C25-85F0-7DA38253940C}"/>
  </w:font>
  <w:font w:name="Montserrat">
    <w:altName w:val="Calibri"/>
    <w:charset w:val="00"/>
    <w:family w:val="auto"/>
    <w:pitch w:val="variable"/>
    <w:sig w:usb0="2000020F" w:usb1="00000003" w:usb2="00000000" w:usb3="00000000" w:csb0="00000197" w:csb1="00000000"/>
    <w:embedRegular r:id="rId5" w:fontKey="{5B89F0FC-6173-4FF6-9EE5-60F54E2C4FF8}"/>
    <w:embedBold r:id="rId6" w:fontKey="{D6B95DCA-CF54-4CC2-8BCF-3FC0625ABFEA}"/>
  </w:font>
  <w:font w:name="Droid Serif">
    <w:altName w:val="Cambria"/>
    <w:charset w:val="00"/>
    <w:family w:val="roman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7" w:fontKey="{2CE5EC3C-9431-429D-A62E-227E211FA2CC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8" w:fontKey="{D88D9472-ADC0-4BBB-8482-B3ED0B50E8A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32A2BF" w14:textId="13FD3419" w:rsidR="000158C5" w:rsidRPr="000A6B51" w:rsidRDefault="003169C3" w:rsidP="000158C5">
    <w:pPr>
      <w:pStyle w:val="Piedepgina"/>
      <w:jc w:val="right"/>
      <w:rPr>
        <w:sz w:val="16"/>
        <w:szCs w:val="16"/>
      </w:rPr>
    </w:pPr>
    <w:r w:rsidRPr="000A6B51">
      <w:rPr>
        <w:noProof/>
        <w:sz w:val="16"/>
        <w:szCs w:val="16"/>
        <w:lang w:eastAsia="es-ES"/>
      </w:rPr>
      <mc:AlternateContent>
        <mc:Choice Requires="wps">
          <w:drawing>
            <wp:anchor distT="45720" distB="45720" distL="114300" distR="114300" simplePos="0" relativeHeight="251659264" behindDoc="0" locked="0" layoutInCell="1" allowOverlap="1" wp14:anchorId="4DDC4B75" wp14:editId="1747A624">
              <wp:simplePos x="0" y="0"/>
              <wp:positionH relativeFrom="column">
                <wp:posOffset>-15875</wp:posOffset>
              </wp:positionH>
              <wp:positionV relativeFrom="paragraph">
                <wp:posOffset>-82550</wp:posOffset>
              </wp:positionV>
              <wp:extent cx="3237865" cy="329565"/>
              <wp:effectExtent l="0" t="0" r="635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237865" cy="32956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1EC3386" w14:textId="608E8487" w:rsidR="000158C5" w:rsidRPr="004B1987" w:rsidRDefault="009D79FC">
                          <w:pPr>
                            <w:rPr>
                              <w:sz w:val="16"/>
                              <w:szCs w:val="16"/>
                            </w:rPr>
                          </w:pPr>
                          <w:r>
                            <w:rPr>
                              <w:sz w:val="16"/>
                              <w:szCs w:val="16"/>
                            </w:rPr>
                            <w:t>PEC</w:t>
                          </w:r>
                          <w:r w:rsidR="001A33FD">
                            <w:rPr>
                              <w:sz w:val="16"/>
                              <w:szCs w:val="16"/>
                            </w:rPr>
                            <w:t xml:space="preserve"> </w:t>
                          </w:r>
                          <w:r w:rsidR="003B4F5B">
                            <w:rPr>
                              <w:sz w:val="16"/>
                              <w:szCs w:val="16"/>
                            </w:rPr>
                            <w:t>5</w:t>
                          </w:r>
                          <w:r w:rsidR="007235EA">
                            <w:rPr>
                              <w:sz w:val="16"/>
                              <w:szCs w:val="16"/>
                            </w:rPr>
                            <w:t xml:space="preserve"> – </w:t>
                          </w:r>
                          <w:r w:rsidR="005015A4">
                            <w:rPr>
                              <w:sz w:val="16"/>
                              <w:szCs w:val="16"/>
                            </w:rPr>
                            <w:t>Ejercicios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DDC4B75" id="_x0000_t202" coordsize="21600,21600" o:spt="202" path="m,l,21600r21600,l21600,xe">
              <v:stroke joinstyle="miter"/>
              <v:path gradientshapeok="t" o:connecttype="rect"/>
            </v:shapetype>
            <v:shape id="_x0000_s1031" type="#_x0000_t202" style="position:absolute;left:0;text-align:left;margin-left:-1.25pt;margin-top:-6.5pt;width:254.95pt;height:25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" stroked="f">
              <v:textbox>
                <w:txbxContent>
                  <w:p w14:paraId="51EC3386" w14:textId="608E8487" w:rsidR="000158C5" w:rsidRPr="004B1987" w:rsidRDefault="009D79FC">
                    <w:pPr>
                      <w:rPr>
                        <w:sz w:val="16"/>
                        <w:szCs w:val="16"/>
                      </w:rPr>
                    </w:pPr>
                    <w:r>
                      <w:rPr>
                        <w:sz w:val="16"/>
                        <w:szCs w:val="16"/>
                      </w:rPr>
                      <w:t>PEC</w:t>
                    </w:r>
                    <w:r w:rsidR="001A33FD">
                      <w:rPr>
                        <w:sz w:val="16"/>
                        <w:szCs w:val="16"/>
                      </w:rPr>
                      <w:t xml:space="preserve"> </w:t>
                    </w:r>
                    <w:r w:rsidR="003B4F5B">
                      <w:rPr>
                        <w:sz w:val="16"/>
                        <w:szCs w:val="16"/>
                      </w:rPr>
                      <w:t>5</w:t>
                    </w:r>
                    <w:r w:rsidR="007235EA">
                      <w:rPr>
                        <w:sz w:val="16"/>
                        <w:szCs w:val="16"/>
                      </w:rPr>
                      <w:t xml:space="preserve"> – </w:t>
                    </w:r>
                    <w:r w:rsidR="005015A4">
                      <w:rPr>
                        <w:sz w:val="16"/>
                        <w:szCs w:val="16"/>
                      </w:rPr>
                      <w:t>Ejercicios</w:t>
                    </w:r>
                  </w:p>
                </w:txbxContent>
              </v:textbox>
              <w10:wrap type="squar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89C520" w14:textId="77777777" w:rsidR="00654EF1" w:rsidRDefault="00654EF1" w:rsidP="000158C5">
      <w:pPr>
        <w:spacing w:after="0" w:line="240" w:lineRule="auto"/>
      </w:pPr>
      <w:r>
        <w:separator/>
      </w:r>
    </w:p>
  </w:footnote>
  <w:footnote w:type="continuationSeparator" w:id="0">
    <w:p w14:paraId="5AED018A" w14:textId="77777777" w:rsidR="00654EF1" w:rsidRDefault="00654EF1" w:rsidP="000158C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0D861B" w14:textId="77777777" w:rsidR="00585425" w:rsidRDefault="00585425" w:rsidP="00585425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5242E71C" wp14:editId="6BA902C6">
          <wp:simplePos x="0" y="0"/>
          <wp:positionH relativeFrom="column">
            <wp:posOffset>4785691</wp:posOffset>
          </wp:positionH>
          <wp:positionV relativeFrom="paragraph">
            <wp:posOffset>-294588</wp:posOffset>
          </wp:positionV>
          <wp:extent cx="1533797" cy="546032"/>
          <wp:effectExtent l="0" t="0" r="0" b="0"/>
          <wp:wrapThrough wrapText="bothSides">
            <wp:wrapPolygon edited="0">
              <wp:start x="1610" y="3017"/>
              <wp:lineTo x="0" y="14333"/>
              <wp:lineTo x="268" y="15842"/>
              <wp:lineTo x="11806" y="18105"/>
              <wp:lineTo x="12880" y="18105"/>
              <wp:lineTo x="21198" y="15842"/>
              <wp:lineTo x="21198" y="12070"/>
              <wp:lineTo x="17173" y="3017"/>
              <wp:lineTo x="1610" y="3017"/>
            </wp:wrapPolygon>
          </wp:wrapThrough>
          <wp:docPr id="18" name="Imagen 1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UCJC negro 121x43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33797" cy="546032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747005"/>
    <w:multiLevelType w:val="hybridMultilevel"/>
    <w:tmpl w:val="7A929E8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261778C"/>
    <w:multiLevelType w:val="hybridMultilevel"/>
    <w:tmpl w:val="692AD6F8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776759C"/>
    <w:multiLevelType w:val="hybridMultilevel"/>
    <w:tmpl w:val="522CEB56"/>
    <w:lvl w:ilvl="0" w:tplc="0C0A0017">
      <w:start w:val="1"/>
      <w:numFmt w:val="lowerLetter"/>
      <w:lvlText w:val="%1)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7E1386E"/>
    <w:multiLevelType w:val="hybridMultilevel"/>
    <w:tmpl w:val="B3FA2B2C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36E475C"/>
    <w:multiLevelType w:val="hybridMultilevel"/>
    <w:tmpl w:val="C9C8B9CA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D5A7334"/>
    <w:multiLevelType w:val="hybridMultilevel"/>
    <w:tmpl w:val="B6989B5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648F"/>
    <w:rsid w:val="000158C5"/>
    <w:rsid w:val="0006050E"/>
    <w:rsid w:val="00094D6E"/>
    <w:rsid w:val="000A6B51"/>
    <w:rsid w:val="000D70EF"/>
    <w:rsid w:val="000E3C1B"/>
    <w:rsid w:val="00153638"/>
    <w:rsid w:val="00174C9B"/>
    <w:rsid w:val="00183553"/>
    <w:rsid w:val="001877AF"/>
    <w:rsid w:val="00197B2F"/>
    <w:rsid w:val="001A33FD"/>
    <w:rsid w:val="001B10B5"/>
    <w:rsid w:val="001D0A44"/>
    <w:rsid w:val="001D4A23"/>
    <w:rsid w:val="001F0060"/>
    <w:rsid w:val="001F4610"/>
    <w:rsid w:val="002107C6"/>
    <w:rsid w:val="0022566A"/>
    <w:rsid w:val="00232C07"/>
    <w:rsid w:val="00265A6C"/>
    <w:rsid w:val="002919AD"/>
    <w:rsid w:val="002D0437"/>
    <w:rsid w:val="002F0084"/>
    <w:rsid w:val="003169C3"/>
    <w:rsid w:val="00397262"/>
    <w:rsid w:val="003A548F"/>
    <w:rsid w:val="003B4F5B"/>
    <w:rsid w:val="003C60E5"/>
    <w:rsid w:val="00484064"/>
    <w:rsid w:val="004A599B"/>
    <w:rsid w:val="004B1987"/>
    <w:rsid w:val="004C15D7"/>
    <w:rsid w:val="004C626B"/>
    <w:rsid w:val="005015A4"/>
    <w:rsid w:val="0051648F"/>
    <w:rsid w:val="00585425"/>
    <w:rsid w:val="005922FE"/>
    <w:rsid w:val="005A3E9F"/>
    <w:rsid w:val="005B6BD3"/>
    <w:rsid w:val="005C2692"/>
    <w:rsid w:val="005E4ACB"/>
    <w:rsid w:val="00602B45"/>
    <w:rsid w:val="006448D7"/>
    <w:rsid w:val="00654EF1"/>
    <w:rsid w:val="006A07FD"/>
    <w:rsid w:val="006A40E4"/>
    <w:rsid w:val="007235EA"/>
    <w:rsid w:val="00744942"/>
    <w:rsid w:val="00783D72"/>
    <w:rsid w:val="00795EB2"/>
    <w:rsid w:val="007A3973"/>
    <w:rsid w:val="007C0320"/>
    <w:rsid w:val="007D5C81"/>
    <w:rsid w:val="008268BD"/>
    <w:rsid w:val="00826AD3"/>
    <w:rsid w:val="0085453A"/>
    <w:rsid w:val="008C5B3F"/>
    <w:rsid w:val="00923060"/>
    <w:rsid w:val="009366A7"/>
    <w:rsid w:val="00967675"/>
    <w:rsid w:val="009A0AF4"/>
    <w:rsid w:val="009A0E38"/>
    <w:rsid w:val="009C440F"/>
    <w:rsid w:val="009D47FE"/>
    <w:rsid w:val="009D79FC"/>
    <w:rsid w:val="00A36589"/>
    <w:rsid w:val="00A56EBF"/>
    <w:rsid w:val="00A6402C"/>
    <w:rsid w:val="00A8319E"/>
    <w:rsid w:val="00A96FBD"/>
    <w:rsid w:val="00AF5FA7"/>
    <w:rsid w:val="00B0096A"/>
    <w:rsid w:val="00B44E6B"/>
    <w:rsid w:val="00B81E54"/>
    <w:rsid w:val="00B83C8F"/>
    <w:rsid w:val="00BA0D58"/>
    <w:rsid w:val="00BB0098"/>
    <w:rsid w:val="00BB0B0C"/>
    <w:rsid w:val="00C061FD"/>
    <w:rsid w:val="00C1147E"/>
    <w:rsid w:val="00C60BD2"/>
    <w:rsid w:val="00CC250E"/>
    <w:rsid w:val="00D1448A"/>
    <w:rsid w:val="00DF22FC"/>
    <w:rsid w:val="00E13750"/>
    <w:rsid w:val="00EA2105"/>
    <w:rsid w:val="00EE5392"/>
    <w:rsid w:val="00EE7A76"/>
    <w:rsid w:val="00F029E4"/>
    <w:rsid w:val="00F43485"/>
    <w:rsid w:val="00F62B2D"/>
    <w:rsid w:val="00F87D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078BE2"/>
  <w15:chartTrackingRefBased/>
  <w15:docId w15:val="{7D4ADB0A-6817-4F2F-87EA-40AC238D10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23060"/>
    <w:rPr>
      <w:rFonts w:ascii="Source Sans Pro" w:hAnsi="Source Sans Pro"/>
      <w:sz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5C2692"/>
    <w:pPr>
      <w:keepNext/>
      <w:keepLines/>
      <w:spacing w:before="480" w:after="240"/>
      <w:outlineLvl w:val="0"/>
    </w:pPr>
    <w:rPr>
      <w:rFonts w:ascii="Montserrat" w:eastAsiaTheme="majorEastAsia" w:hAnsi="Montserrat" w:cstheme="majorBidi"/>
      <w:b/>
      <w:color w:val="000000" w:themeColor="text1"/>
      <w:sz w:val="40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C2692"/>
    <w:pPr>
      <w:keepNext/>
      <w:keepLines/>
      <w:spacing w:before="160" w:after="120"/>
      <w:outlineLvl w:val="1"/>
    </w:pPr>
    <w:rPr>
      <w:rFonts w:ascii="Droid Serif" w:eastAsiaTheme="majorEastAsia" w:hAnsi="Droid Serif" w:cstheme="majorBidi"/>
      <w:color w:val="000000" w:themeColor="text1"/>
      <w:sz w:val="32"/>
      <w:szCs w:val="26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C15D7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826AD3"/>
    <w:pPr>
      <w:spacing w:after="0" w:line="216" w:lineRule="auto"/>
      <w:contextualSpacing/>
    </w:pPr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character" w:customStyle="1" w:styleId="TtuloCar">
    <w:name w:val="Título Car"/>
    <w:basedOn w:val="Fuentedeprrafopredeter"/>
    <w:link w:val="Ttulo"/>
    <w:uiPriority w:val="10"/>
    <w:rsid w:val="00826AD3"/>
    <w:rPr>
      <w:rFonts w:asciiTheme="majorHAnsi" w:eastAsiaTheme="majorEastAsia" w:hAnsiTheme="majorHAnsi" w:cstheme="majorBidi"/>
      <w:color w:val="404040" w:themeColor="text1" w:themeTint="BF"/>
      <w:spacing w:val="-10"/>
      <w:kern w:val="28"/>
      <w:sz w:val="56"/>
      <w:szCs w:val="56"/>
      <w:lang w:eastAsia="es-ES"/>
    </w:rPr>
  </w:style>
  <w:style w:type="paragraph" w:styleId="Subttulo">
    <w:name w:val="Subtitle"/>
    <w:basedOn w:val="Normal"/>
    <w:next w:val="Normal"/>
    <w:link w:val="SubttuloCar"/>
    <w:uiPriority w:val="11"/>
    <w:qFormat/>
    <w:rsid w:val="00826AD3"/>
    <w:pPr>
      <w:numPr>
        <w:ilvl w:val="1"/>
      </w:numPr>
    </w:pPr>
    <w:rPr>
      <w:rFonts w:eastAsiaTheme="minorEastAsia" w:cs="Times New Roman"/>
      <w:color w:val="5A5A5A" w:themeColor="text1" w:themeTint="A5"/>
      <w:spacing w:val="15"/>
      <w:lang w:eastAsia="es-ES"/>
    </w:rPr>
  </w:style>
  <w:style w:type="character" w:customStyle="1" w:styleId="SubttuloCar">
    <w:name w:val="Subtítulo Car"/>
    <w:basedOn w:val="Fuentedeprrafopredeter"/>
    <w:link w:val="Subttulo"/>
    <w:uiPriority w:val="11"/>
    <w:rsid w:val="00826AD3"/>
    <w:rPr>
      <w:rFonts w:eastAsiaTheme="minorEastAsia" w:cs="Times New Roman"/>
      <w:color w:val="5A5A5A" w:themeColor="text1" w:themeTint="A5"/>
      <w:spacing w:val="15"/>
      <w:lang w:eastAsia="es-ES"/>
    </w:rPr>
  </w:style>
  <w:style w:type="paragraph" w:styleId="Sinespaciado">
    <w:name w:val="No Spacing"/>
    <w:link w:val="SinespaciadoCar"/>
    <w:uiPriority w:val="1"/>
    <w:qFormat/>
    <w:rsid w:val="00826AD3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826AD3"/>
    <w:rPr>
      <w:rFonts w:eastAsiaTheme="minorEastAsia"/>
      <w:lang w:eastAsia="es-ES"/>
    </w:rPr>
  </w:style>
  <w:style w:type="paragraph" w:styleId="NormalWeb">
    <w:name w:val="Normal (Web)"/>
    <w:basedOn w:val="Normal"/>
    <w:uiPriority w:val="99"/>
    <w:unhideWhenUsed/>
    <w:rsid w:val="00826AD3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Cs w:val="24"/>
      <w:lang w:eastAsia="es-ES"/>
    </w:rPr>
  </w:style>
  <w:style w:type="character" w:customStyle="1" w:styleId="Ttulo1Car">
    <w:name w:val="Título 1 Car"/>
    <w:basedOn w:val="Fuentedeprrafopredeter"/>
    <w:link w:val="Ttulo1"/>
    <w:uiPriority w:val="9"/>
    <w:rsid w:val="005C2692"/>
    <w:rPr>
      <w:rFonts w:ascii="Montserrat" w:eastAsiaTheme="majorEastAsia" w:hAnsi="Montserrat" w:cstheme="majorBidi"/>
      <w:b/>
      <w:color w:val="000000" w:themeColor="text1"/>
      <w:sz w:val="40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5C2692"/>
    <w:rPr>
      <w:rFonts w:ascii="Droid Serif" w:eastAsiaTheme="majorEastAsia" w:hAnsi="Droid Serif" w:cstheme="majorBidi"/>
      <w:color w:val="000000" w:themeColor="text1"/>
      <w:sz w:val="32"/>
      <w:szCs w:val="26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C15D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Descripcin">
    <w:name w:val="caption"/>
    <w:basedOn w:val="Normal"/>
    <w:next w:val="Normal"/>
    <w:uiPriority w:val="35"/>
    <w:unhideWhenUsed/>
    <w:qFormat/>
    <w:rsid w:val="004C15D7"/>
    <w:pPr>
      <w:spacing w:after="200" w:line="240" w:lineRule="auto"/>
    </w:pPr>
    <w:rPr>
      <w:b/>
      <w:bCs/>
      <w:color w:val="5B9BD5" w:themeColor="accent1"/>
      <w:sz w:val="18"/>
      <w:szCs w:val="18"/>
    </w:rPr>
  </w:style>
  <w:style w:type="table" w:styleId="Sombreadomedio1-nfasis1">
    <w:name w:val="Medium Shading 1 Accent 1"/>
    <w:basedOn w:val="Tablanormal"/>
    <w:uiPriority w:val="63"/>
    <w:rsid w:val="004C15D7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1" w:themeTint="BF"/>
        <w:left w:val="single" w:sz="8" w:space="0" w:color="84B3DF" w:themeColor="accent1" w:themeTint="BF"/>
        <w:bottom w:val="single" w:sz="8" w:space="0" w:color="84B3DF" w:themeColor="accent1" w:themeTint="BF"/>
        <w:right w:val="single" w:sz="8" w:space="0" w:color="84B3DF" w:themeColor="accent1" w:themeTint="BF"/>
        <w:insideH w:val="single" w:sz="8" w:space="0" w:color="84B3D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  <w:shd w:val="clear" w:color="auto" w:fill="5B9BD5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1" w:themeTint="BF"/>
          <w:left w:val="single" w:sz="8" w:space="0" w:color="84B3DF" w:themeColor="accent1" w:themeTint="BF"/>
          <w:bottom w:val="single" w:sz="8" w:space="0" w:color="84B3DF" w:themeColor="accent1" w:themeTint="BF"/>
          <w:right w:val="single" w:sz="8" w:space="0" w:color="84B3D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paragraph" w:styleId="Encabezado">
    <w:name w:val="header"/>
    <w:basedOn w:val="Normal"/>
    <w:link w:val="EncabezadoCar"/>
    <w:uiPriority w:val="99"/>
    <w:unhideWhenUsed/>
    <w:rsid w:val="000158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0158C5"/>
    <w:rPr>
      <w:rFonts w:ascii="Source Sans Pro" w:hAnsi="Source Sans Pro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0158C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158C5"/>
    <w:rPr>
      <w:rFonts w:ascii="Source Sans Pro" w:hAnsi="Source Sans Pro"/>
      <w:sz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0E3C1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0E3C1B"/>
    <w:rPr>
      <w:rFonts w:ascii="Segoe UI" w:hAnsi="Segoe UI" w:cs="Segoe UI"/>
      <w:sz w:val="18"/>
      <w:szCs w:val="18"/>
    </w:rPr>
  </w:style>
  <w:style w:type="paragraph" w:styleId="Prrafodelista">
    <w:name w:val="List Paragraph"/>
    <w:basedOn w:val="Normal"/>
    <w:uiPriority w:val="34"/>
    <w:qFormat/>
    <w:rsid w:val="000A6B5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0A6B51"/>
    <w:rPr>
      <w:color w:val="0563C1" w:themeColor="hyperlink"/>
      <w:u w:val="single"/>
    </w:rPr>
  </w:style>
  <w:style w:type="table" w:styleId="Tablaconcuadrcula">
    <w:name w:val="Table Grid"/>
    <w:basedOn w:val="Tablanormal"/>
    <w:uiPriority w:val="39"/>
    <w:rsid w:val="00DF22F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aconcuadrcula1clara-nfasis1">
    <w:name w:val="Grid Table 1 Light Accent 1"/>
    <w:basedOn w:val="Tablanormal"/>
    <w:uiPriority w:val="46"/>
    <w:rsid w:val="00DF22FC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adecuadrcula4">
    <w:name w:val="Grid Table 4"/>
    <w:basedOn w:val="Tablanormal"/>
    <w:uiPriority w:val="49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laconcuadrcula4-nfasis5">
    <w:name w:val="Grid Table 4 Accent 5"/>
    <w:basedOn w:val="Tablanormal"/>
    <w:uiPriority w:val="49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left w:val="single" w:sz="4" w:space="0" w:color="8EAADB" w:themeColor="accent5" w:themeTint="99"/>
        <w:bottom w:val="single" w:sz="4" w:space="0" w:color="8EAADB" w:themeColor="accent5" w:themeTint="99"/>
        <w:right w:val="single" w:sz="4" w:space="0" w:color="8EAADB" w:themeColor="accent5" w:themeTint="99"/>
        <w:insideH w:val="single" w:sz="4" w:space="0" w:color="8EAADB" w:themeColor="accent5" w:themeTint="99"/>
        <w:insideV w:val="single" w:sz="4" w:space="0" w:color="8EAADB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Tabladelista3">
    <w:name w:val="List Table 3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delista3-nfasis1">
    <w:name w:val="List Table 3 Accent 1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Tabladelista3-nfasis2">
    <w:name w:val="List Table 3 Accent 2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ladelista3-nfasis3">
    <w:name w:val="List Table 3 Accent 3"/>
    <w:basedOn w:val="Tablanormal"/>
    <w:uiPriority w:val="48"/>
    <w:rsid w:val="006A40E4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Mencinsinresolver">
    <w:name w:val="Unresolved Mention"/>
    <w:basedOn w:val="Fuentedeprrafopredeter"/>
    <w:uiPriority w:val="99"/>
    <w:semiHidden/>
    <w:unhideWhenUsed/>
    <w:rsid w:val="00A640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scholar.google.com/schhp?hl=es&amp;as_sdt=0,5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ranc\Desktop\UCJC\Plantilla-UCJC-V3.0.dotx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Plantilla-UCJC-V3.0.dotx</Template>
  <TotalTime>4537</TotalTime>
  <Pages>2</Pages>
  <Words>85</Words>
  <Characters>485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Cano Broncano</dc:creator>
  <cp:keywords/>
  <dc:description/>
  <cp:lastModifiedBy>FRANCISCO CANO BRONCANO</cp:lastModifiedBy>
  <cp:revision>40</cp:revision>
  <cp:lastPrinted>2016-03-17T15:27:00Z</cp:lastPrinted>
  <dcterms:created xsi:type="dcterms:W3CDTF">2021-08-03T07:51:00Z</dcterms:created>
  <dcterms:modified xsi:type="dcterms:W3CDTF">2022-02-09T11:30:00Z</dcterms:modified>
</cp:coreProperties>
</file>